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14C42" w14:textId="5C00FDE4" w:rsidR="00400C71" w:rsidRDefault="00400C71">
      <w:pPr>
        <w:rPr>
          <w:rFonts w:cs="Arial"/>
        </w:rPr>
      </w:pPr>
    </w:p>
    <w:p w14:paraId="4ABEBEA8" w14:textId="77777777" w:rsidR="00400C71" w:rsidRDefault="00400C71" w:rsidP="00400C71">
      <w:r w:rsidRPr="00CB3896">
        <w:rPr>
          <w:noProof/>
        </w:rPr>
        <mc:AlternateContent>
          <mc:Choice Requires="wps">
            <w:drawing>
              <wp:anchor distT="0" distB="0" distL="114300" distR="114300" simplePos="0" relativeHeight="251664384" behindDoc="0" locked="0" layoutInCell="1" allowOverlap="1" wp14:anchorId="12A51DE2" wp14:editId="63781B53">
                <wp:simplePos x="0" y="0"/>
                <wp:positionH relativeFrom="column">
                  <wp:posOffset>188685</wp:posOffset>
                </wp:positionH>
                <wp:positionV relativeFrom="paragraph">
                  <wp:posOffset>7833360</wp:posOffset>
                </wp:positionV>
                <wp:extent cx="6048000" cy="915216"/>
                <wp:effectExtent l="0" t="0" r="0" b="0"/>
                <wp:wrapNone/>
                <wp:docPr id="6" name="TextBox 6"/>
                <wp:cNvGraphicFramePr/>
                <a:graphic xmlns:a="http://schemas.openxmlformats.org/drawingml/2006/main">
                  <a:graphicData uri="http://schemas.microsoft.com/office/word/2010/wordprocessingShape">
                    <wps:wsp>
                      <wps:cNvSpPr txBox="1"/>
                      <wps:spPr>
                        <a:xfrm>
                          <a:off x="0" y="0"/>
                          <a:ext cx="6048000" cy="915216"/>
                        </a:xfrm>
                        <a:prstGeom prst="rect">
                          <a:avLst/>
                        </a:prstGeom>
                      </wps:spPr>
                      <wps:txbx>
                        <w:txbxContent>
                          <w:p w14:paraId="318D7D58" w14:textId="77777777" w:rsidR="00400C71" w:rsidRPr="00CB3896" w:rsidRDefault="00400C71" w:rsidP="00400C71">
                            <w:pPr>
                              <w:spacing w:line="726" w:lineRule="exact"/>
                              <w:rPr>
                                <w:rFonts w:ascii="Arialle Bold" w:hAnsi="Arialle Bold"/>
                                <w:color w:val="222222"/>
                                <w:kern w:val="24"/>
                                <w:sz w:val="52"/>
                                <w:szCs w:val="52"/>
                              </w:rPr>
                            </w:pPr>
                            <w:r w:rsidRPr="00CB3896">
                              <w:rPr>
                                <w:rFonts w:ascii="Arialle Bold" w:hAnsi="Arialle Bold"/>
                                <w:color w:val="222222"/>
                                <w:kern w:val="24"/>
                                <w:sz w:val="52"/>
                                <w:szCs w:val="52"/>
                              </w:rPr>
                              <w:t xml:space="preserve">Plan for kommunal helsemessig- og sosialberedskap, Helse og mestring </w:t>
                            </w:r>
                          </w:p>
                        </w:txbxContent>
                      </wps:txbx>
                      <wps:bodyPr lIns="0" tIns="0" rIns="0" bIns="0" rtlCol="0" anchor="t">
                        <a:spAutoFit/>
                      </wps:bodyPr>
                    </wps:wsp>
                  </a:graphicData>
                </a:graphic>
              </wp:anchor>
            </w:drawing>
          </mc:Choice>
          <mc:Fallback>
            <w:pict>
              <v:shapetype w14:anchorId="12A51DE2" id="_x0000_t202" coordsize="21600,21600" o:spt="202" path="m,l,21600r21600,l21600,xe">
                <v:stroke joinstyle="miter"/>
                <v:path gradientshapeok="t" o:connecttype="rect"/>
              </v:shapetype>
              <v:shape id="TextBox 6" o:spid="_x0000_s1026" type="#_x0000_t202" style="position:absolute;margin-left:14.85pt;margin-top:616.8pt;width:476.2pt;height:72.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" filled="f" stroked="f">
                <v:textbox style="mso-fit-shape-to-text:t" inset="0,0,0,0">
                  <w:txbxContent>
                    <w:p w14:paraId="318D7D58" w14:textId="77777777" w:rsidR="00400C71" w:rsidRPr="00CB3896" w:rsidRDefault="00400C71" w:rsidP="00400C71">
                      <w:pPr>
                        <w:spacing w:line="726" w:lineRule="exact"/>
                        <w:rPr>
                          <w:rFonts w:ascii="Arialle Bold" w:hAnsi="Arialle Bold"/>
                          <w:color w:val="222222"/>
                          <w:kern w:val="24"/>
                          <w:sz w:val="52"/>
                          <w:szCs w:val="52"/>
                        </w:rPr>
                      </w:pPr>
                      <w:r w:rsidRPr="00CB3896">
                        <w:rPr>
                          <w:rFonts w:ascii="Arialle Bold" w:hAnsi="Arialle Bold"/>
                          <w:color w:val="222222"/>
                          <w:kern w:val="24"/>
                          <w:sz w:val="52"/>
                          <w:szCs w:val="52"/>
                        </w:rPr>
                        <w:t xml:space="preserve">Plan for kommunal helsemessig- og sosialberedskap, Helse og mestring </w:t>
                      </w:r>
                    </w:p>
                  </w:txbxContent>
                </v:textbox>
              </v:shape>
            </w:pict>
          </mc:Fallback>
        </mc:AlternateContent>
      </w:r>
      <w:r w:rsidRPr="00CB3896">
        <w:rPr>
          <w:noProof/>
        </w:rPr>
        <mc:AlternateContent>
          <mc:Choice Requires="wps">
            <w:drawing>
              <wp:anchor distT="0" distB="0" distL="114300" distR="114300" simplePos="0" relativeHeight="251665408" behindDoc="0" locked="0" layoutInCell="1" allowOverlap="1" wp14:anchorId="11BD3026" wp14:editId="21ECD1FC">
                <wp:simplePos x="0" y="0"/>
                <wp:positionH relativeFrom="column">
                  <wp:posOffset>4823551</wp:posOffset>
                </wp:positionH>
                <wp:positionV relativeFrom="paragraph">
                  <wp:posOffset>7291796</wp:posOffset>
                </wp:positionV>
                <wp:extent cx="2385239" cy="119809"/>
                <wp:effectExtent l="0" t="0" r="0" b="0"/>
                <wp:wrapNone/>
                <wp:docPr id="7" name="TextBox 7"/>
                <wp:cNvGraphicFramePr/>
                <a:graphic xmlns:a="http://schemas.openxmlformats.org/drawingml/2006/main">
                  <a:graphicData uri="http://schemas.microsoft.com/office/word/2010/wordprocessingShape">
                    <wps:wsp>
                      <wps:cNvSpPr txBox="1"/>
                      <wps:spPr>
                        <a:xfrm>
                          <a:off x="0" y="0"/>
                          <a:ext cx="2385239" cy="119809"/>
                        </a:xfrm>
                        <a:prstGeom prst="rect">
                          <a:avLst/>
                        </a:prstGeom>
                      </wps:spPr>
                      <wps:txbx>
                        <w:txbxContent>
                          <w:p w14:paraId="70490D06" w14:textId="77777777" w:rsidR="00400C71" w:rsidRDefault="00400C71" w:rsidP="00400C71">
                            <w:pPr>
                              <w:spacing w:line="196" w:lineRule="exact"/>
                              <w:rPr>
                                <w:rFonts w:ascii="Arialle" w:hAnsi="Arialle"/>
                                <w:color w:val="FFFFFF"/>
                                <w:kern w:val="24"/>
                                <w:sz w:val="14"/>
                                <w:szCs w:val="14"/>
                                <w:lang w:val="en-US"/>
                              </w:rPr>
                            </w:pPr>
                            <w:r>
                              <w:rPr>
                                <w:rFonts w:ascii="Arialle" w:hAnsi="Arialle"/>
                                <w:color w:val="FFFFFF"/>
                                <w:kern w:val="24"/>
                                <w:sz w:val="14"/>
                                <w:szCs w:val="14"/>
                                <w:lang w:val="en-US"/>
                              </w:rPr>
                              <w:t>Foto: Mona Hauglid</w:t>
                            </w:r>
                          </w:p>
                        </w:txbxContent>
                      </wps:txbx>
                      <wps:bodyPr lIns="0" tIns="0" rIns="0" bIns="0" rtlCol="0" anchor="t">
                        <a:spAutoFit/>
                      </wps:bodyPr>
                    </wps:wsp>
                  </a:graphicData>
                </a:graphic>
              </wp:anchor>
            </w:drawing>
          </mc:Choice>
          <mc:Fallback>
            <w:pict>
              <v:shape w14:anchorId="11BD3026" id="TextBox 7" o:spid="_x0000_s1027" type="#_x0000_t202" style="position:absolute;margin-left:379.8pt;margin-top:574.15pt;width:187.8pt;height:9.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" filled="f" stroked="f">
                <v:textbox style="mso-fit-shape-to-text:t" inset="0,0,0,0">
                  <w:txbxContent>
                    <w:p w14:paraId="70490D06" w14:textId="77777777" w:rsidR="00400C71" w:rsidRDefault="00400C71" w:rsidP="00400C71">
                      <w:pPr>
                        <w:spacing w:line="196" w:lineRule="exact"/>
                        <w:rPr>
                          <w:rFonts w:ascii="Arialle" w:hAnsi="Arialle"/>
                          <w:color w:val="FFFFFF"/>
                          <w:kern w:val="24"/>
                          <w:sz w:val="14"/>
                          <w:szCs w:val="14"/>
                          <w:lang w:val="en-US"/>
                        </w:rPr>
                      </w:pPr>
                      <w:r>
                        <w:rPr>
                          <w:rFonts w:ascii="Arialle" w:hAnsi="Arialle"/>
                          <w:color w:val="FFFFFF"/>
                          <w:kern w:val="24"/>
                          <w:sz w:val="14"/>
                          <w:szCs w:val="14"/>
                          <w:lang w:val="en-US"/>
                        </w:rPr>
                        <w:t>Foto: Mona Hauglid</w:t>
                      </w:r>
                    </w:p>
                  </w:txbxContent>
                </v:textbox>
              </v:shape>
            </w:pict>
          </mc:Fallback>
        </mc:AlternateContent>
      </w:r>
      <w:r w:rsidRPr="00CB3896">
        <w:rPr>
          <w:noProof/>
        </w:rPr>
        <mc:AlternateContent>
          <mc:Choice Requires="wpg">
            <w:drawing>
              <wp:anchor distT="0" distB="0" distL="114300" distR="114300" simplePos="0" relativeHeight="251661312" behindDoc="0" locked="0" layoutInCell="1" allowOverlap="1" wp14:anchorId="15408285" wp14:editId="66DBF737">
                <wp:simplePos x="0" y="0"/>
                <wp:positionH relativeFrom="margin">
                  <wp:posOffset>188776</wp:posOffset>
                </wp:positionH>
                <wp:positionV relativeFrom="page">
                  <wp:posOffset>2075543</wp:posOffset>
                </wp:positionV>
                <wp:extent cx="5481320" cy="6304280"/>
                <wp:effectExtent l="0" t="0" r="5080" b="1270"/>
                <wp:wrapNone/>
                <wp:docPr id="2" name="Group 2"/>
                <wp:cNvGraphicFramePr/>
                <a:graphic xmlns:a="http://schemas.openxmlformats.org/drawingml/2006/main">
                  <a:graphicData uri="http://schemas.microsoft.com/office/word/2010/wordprocessingGroup">
                    <wpg:wgp>
                      <wpg:cNvGrpSpPr/>
                      <wpg:grpSpPr>
                        <a:xfrm>
                          <a:off x="0" y="0"/>
                          <a:ext cx="5481320" cy="6304280"/>
                          <a:chOff x="25825" y="1160756"/>
                          <a:chExt cx="812800" cy="934879"/>
                        </a:xfrm>
                      </wpg:grpSpPr>
                      <wps:wsp>
                        <wps:cNvPr id="1746230464" name="Freeform 3"/>
                        <wps:cNvSpPr/>
                        <wps:spPr>
                          <a:xfrm>
                            <a:off x="25825" y="1160756"/>
                            <a:ext cx="812800" cy="934879"/>
                          </a:xfrm>
                          <a:custGeom>
                            <a:avLst/>
                            <a:gdLst/>
                            <a:ahLst/>
                            <a:cxnLst/>
                            <a:rect l="l" t="t" r="r" b="b"/>
                            <a:pathLst>
                              <a:path w="812800" h="934879">
                                <a:moveTo>
                                  <a:pt x="0" y="0"/>
                                </a:moveTo>
                                <a:lnTo>
                                  <a:pt x="812800" y="0"/>
                                </a:lnTo>
                                <a:lnTo>
                                  <a:pt x="812800" y="934879"/>
                                </a:lnTo>
                                <a:lnTo>
                                  <a:pt x="0" y="934879"/>
                                </a:lnTo>
                                <a:close/>
                              </a:path>
                            </a:pathLst>
                          </a:custGeom>
                          <a:blipFill>
                            <a:blip r:embed="rId9"/>
                            <a:stretch>
                              <a:fillRect l="-52409" t="-13590" r="-43444"/>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50C3220F" id="Group 2" o:spid="_x0000_s1026" style="position:absolute;margin-left:14.85pt;margin-top:163.45pt;width:431.6pt;height:496.4pt;z-index:251661312;mso-position-horizontal-relative:margin;mso-position-vertical-relative:page;mso-width-relative:margin;mso-height-relative:margin" coordorigin="258,11607" coordsize="8128,93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">
                <v:shape id="Freeform 3" o:spid="_x0000_s1027" style="position:absolute;left:258;top:11607;width:8128;height:9349;visibility:visible;mso-wrap-style:square;v-text-anchor:top" coordsize="812800,934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" path="m,l812800,r,934879l,934879,,xe" stroked="f">
                  <v:fill r:id="rId10" o:title="" recolor="t" rotate="t" type="frame"/>
                  <v:path arrowok="t"/>
                </v:shape>
                <w10:wrap anchorx="margin" anchory="page"/>
              </v:group>
            </w:pict>
          </mc:Fallback>
        </mc:AlternateContent>
      </w:r>
      <w:r w:rsidRPr="00CB3896">
        <w:rPr>
          <w:noProof/>
        </w:rPr>
        <mc:AlternateContent>
          <mc:Choice Requires="wps">
            <w:drawing>
              <wp:anchor distT="0" distB="0" distL="114300" distR="114300" simplePos="0" relativeHeight="251662336" behindDoc="0" locked="0" layoutInCell="1" allowOverlap="1" wp14:anchorId="1FA7DD16" wp14:editId="05D9623F">
                <wp:simplePos x="0" y="0"/>
                <wp:positionH relativeFrom="column">
                  <wp:posOffset>0</wp:posOffset>
                </wp:positionH>
                <wp:positionV relativeFrom="paragraph">
                  <wp:posOffset>0</wp:posOffset>
                </wp:positionV>
                <wp:extent cx="2780376" cy="788932"/>
                <wp:effectExtent l="0" t="0" r="1270" b="0"/>
                <wp:wrapNone/>
                <wp:docPr id="4" name="Freeform 4"/>
                <wp:cNvGraphicFramePr/>
                <a:graphic xmlns:a="http://schemas.openxmlformats.org/drawingml/2006/main">
                  <a:graphicData uri="http://schemas.microsoft.com/office/word/2010/wordprocessingShape">
                    <wps:wsp>
                      <wps:cNvSpPr/>
                      <wps:spPr>
                        <a:xfrm>
                          <a:off x="0" y="0"/>
                          <a:ext cx="2780376" cy="788932"/>
                        </a:xfrm>
                        <a:custGeom>
                          <a:avLst/>
                          <a:gdLst/>
                          <a:ahLst/>
                          <a:cxnLst/>
                          <a:rect l="l" t="t" r="r" b="b"/>
                          <a:pathLst>
                            <a:path w="2780376" h="788932">
                              <a:moveTo>
                                <a:pt x="0" y="0"/>
                              </a:moveTo>
                              <a:lnTo>
                                <a:pt x="2780376" y="0"/>
                              </a:lnTo>
                              <a:lnTo>
                                <a:pt x="2780376" y="788932"/>
                              </a:lnTo>
                              <a:lnTo>
                                <a:pt x="0" y="788932"/>
                              </a:lnTo>
                              <a:lnTo>
                                <a:pt x="0" y="0"/>
                              </a:lnTo>
                              <a:close/>
                            </a:path>
                          </a:pathLst>
                        </a:custGeom>
                        <a:blipFill>
                          <a:blip r:embed="rId11"/>
                          <a:stretch>
                            <a:fillRect/>
                          </a:stretch>
                        </a:blipFill>
                      </wps:spPr>
                      <wps:bodyPr/>
                    </wps:wsp>
                  </a:graphicData>
                </a:graphic>
              </wp:anchor>
            </w:drawing>
          </mc:Choice>
          <mc:Fallback>
            <w:pict>
              <v:shape w14:anchorId="2AE0E201" id="Freeform 4" o:spid="_x0000_s1026" style="position:absolute;margin-left:0;margin-top:0;width:218.95pt;height:62.1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780376,788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" path="m,l2780376,r,788932l,788932,,xe" stroked="f">
                <v:fill r:id="rId12" o:title="" recolor="t" rotate="t" type="frame"/>
                <v:path arrowok="t"/>
              </v:shape>
            </w:pict>
          </mc:Fallback>
        </mc:AlternateContent>
      </w:r>
      <w:r w:rsidRPr="00CB3896">
        <w:rPr>
          <w:noProof/>
        </w:rPr>
        <mc:AlternateContent>
          <mc:Choice Requires="wps">
            <w:drawing>
              <wp:anchor distT="0" distB="0" distL="114300" distR="114300" simplePos="0" relativeHeight="251663360" behindDoc="0" locked="0" layoutInCell="1" allowOverlap="1" wp14:anchorId="7F9AC8C6" wp14:editId="7015557A">
                <wp:simplePos x="0" y="0"/>
                <wp:positionH relativeFrom="column">
                  <wp:posOffset>5281295</wp:posOffset>
                </wp:positionH>
                <wp:positionV relativeFrom="paragraph">
                  <wp:posOffset>50800</wp:posOffset>
                </wp:positionV>
                <wp:extent cx="766529" cy="737784"/>
                <wp:effectExtent l="0" t="0" r="0" b="5715"/>
                <wp:wrapNone/>
                <wp:docPr id="5" name="Freeform 5"/>
                <wp:cNvGraphicFramePr/>
                <a:graphic xmlns:a="http://schemas.openxmlformats.org/drawingml/2006/main">
                  <a:graphicData uri="http://schemas.microsoft.com/office/word/2010/wordprocessingShape">
                    <wps:wsp>
                      <wps:cNvSpPr/>
                      <wps:spPr>
                        <a:xfrm>
                          <a:off x="0" y="0"/>
                          <a:ext cx="766529" cy="737784"/>
                        </a:xfrm>
                        <a:custGeom>
                          <a:avLst/>
                          <a:gdLst/>
                          <a:ahLst/>
                          <a:cxnLst/>
                          <a:rect l="l" t="t" r="r" b="b"/>
                          <a:pathLst>
                            <a:path w="766529" h="737784">
                              <a:moveTo>
                                <a:pt x="0" y="0"/>
                              </a:moveTo>
                              <a:lnTo>
                                <a:pt x="766529" y="0"/>
                              </a:lnTo>
                              <a:lnTo>
                                <a:pt x="766529" y="737784"/>
                              </a:lnTo>
                              <a:lnTo>
                                <a:pt x="0" y="737784"/>
                              </a:lnTo>
                              <a:lnTo>
                                <a:pt x="0" y="0"/>
                              </a:lnTo>
                              <a:close/>
                            </a:path>
                          </a:pathLst>
                        </a:custGeom>
                        <a:blipFill>
                          <a:blip r:embed="rId13"/>
                          <a:stretch>
                            <a:fillRect/>
                          </a:stretch>
                        </a:blipFill>
                      </wps:spPr>
                      <wps:bodyPr/>
                    </wps:wsp>
                  </a:graphicData>
                </a:graphic>
              </wp:anchor>
            </w:drawing>
          </mc:Choice>
          <mc:Fallback>
            <w:pict>
              <v:shape w14:anchorId="6269A4D1" id="Freeform 5" o:spid="_x0000_s1026" style="position:absolute;margin-left:415.85pt;margin-top:4pt;width:60.35pt;height:58.1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766529,737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" path="m,l766529,r,737784l,737784,,xe" stroked="f">
                <v:fill r:id="rId14" o:title="" recolor="t" rotate="t" type="frame"/>
                <v:path arrowok="t"/>
              </v:shape>
            </w:pict>
          </mc:Fallback>
        </mc:AlternateContent>
      </w:r>
    </w:p>
    <w:p w14:paraId="2D18F576" w14:textId="77777777" w:rsidR="00400C71" w:rsidRDefault="00400C71">
      <w:pPr>
        <w:rPr>
          <w:rFonts w:cs="Arial"/>
        </w:rPr>
      </w:pPr>
      <w:r>
        <w:rPr>
          <w:rFonts w:cs="Arial"/>
        </w:rPr>
        <w:br w:type="page"/>
      </w:r>
    </w:p>
    <w:p w14:paraId="71EE3F58" w14:textId="69EFD640" w:rsidR="00F40B46" w:rsidRDefault="00400C71">
      <w:pPr>
        <w:rPr>
          <w:rFonts w:cs="Arial"/>
        </w:rPr>
      </w:pPr>
      <w:r>
        <w:rPr>
          <w:rFonts w:cs="Arial"/>
        </w:rPr>
        <w:lastRenderedPageBreak/>
        <w:t>Forfattere: Andreas Ask og</w:t>
      </w:r>
      <w:r w:rsidRPr="00400C71">
        <w:rPr>
          <w:rFonts w:cs="Arial"/>
        </w:rPr>
        <w:t xml:space="preserve"> </w:t>
      </w:r>
      <w:r>
        <w:rPr>
          <w:rFonts w:cs="Arial"/>
        </w:rPr>
        <w:t>Heidi Helene Hamre</w:t>
      </w:r>
    </w:p>
    <w:p w14:paraId="00841795" w14:textId="48A990EB" w:rsidR="00400C71" w:rsidRDefault="00400C71">
      <w:pPr>
        <w:rPr>
          <w:rFonts w:cs="Arial"/>
        </w:rPr>
      </w:pPr>
      <w:r>
        <w:rPr>
          <w:rFonts w:cs="Arial"/>
        </w:rPr>
        <w:t>Godkjent av: Nina Evensen Smith</w:t>
      </w:r>
    </w:p>
    <w:p w14:paraId="4D7FC3E3" w14:textId="1F9BA422" w:rsidR="00400C71" w:rsidRDefault="00400C71">
      <w:pPr>
        <w:rPr>
          <w:rFonts w:cs="Arial"/>
        </w:rPr>
      </w:pPr>
      <w:r>
        <w:rPr>
          <w:rFonts w:cs="Arial"/>
        </w:rPr>
        <w:t>Dato: 19.02.24</w:t>
      </w:r>
    </w:p>
    <w:p w14:paraId="31C59A73" w14:textId="77777777" w:rsidR="00400C71" w:rsidRDefault="00400C71">
      <w:pPr>
        <w:rPr>
          <w:rFonts w:cs="Arial"/>
        </w:rPr>
      </w:pPr>
    </w:p>
    <w:p w14:paraId="44B55BDC" w14:textId="77777777" w:rsidR="00400C71" w:rsidRDefault="00400C71">
      <w:pPr>
        <w:rPr>
          <w:rFonts w:cs="Arial"/>
        </w:rPr>
      </w:pPr>
    </w:p>
    <w:p w14:paraId="056533A0" w14:textId="77777777" w:rsidR="00400C71" w:rsidRDefault="00400C71">
      <w:pPr>
        <w:rPr>
          <w:rFonts w:cs="Arial"/>
        </w:rPr>
      </w:pPr>
    </w:p>
    <w:p w14:paraId="691E4B2B" w14:textId="77777777" w:rsidR="00400C71" w:rsidRDefault="00400C71">
      <w:pPr>
        <w:rPr>
          <w:rFonts w:cs="Arial"/>
        </w:rPr>
      </w:pPr>
    </w:p>
    <w:p w14:paraId="2B02D02D" w14:textId="77777777" w:rsidR="00400C71" w:rsidRDefault="00400C71">
      <w:pPr>
        <w:rPr>
          <w:rFonts w:cs="Arial"/>
        </w:rPr>
      </w:pPr>
    </w:p>
    <w:p w14:paraId="61009CB2" w14:textId="77777777" w:rsidR="00400C71" w:rsidRDefault="00400C71">
      <w:pPr>
        <w:rPr>
          <w:rFonts w:cs="Arial"/>
        </w:rPr>
      </w:pPr>
    </w:p>
    <w:p w14:paraId="5A75E8F6" w14:textId="77777777" w:rsidR="00400C71" w:rsidRDefault="00400C71">
      <w:pPr>
        <w:rPr>
          <w:rFonts w:cs="Arial"/>
        </w:rPr>
      </w:pPr>
    </w:p>
    <w:p w14:paraId="08D5DE2B" w14:textId="77777777" w:rsidR="00400C71" w:rsidRDefault="00400C71">
      <w:pPr>
        <w:rPr>
          <w:rFonts w:cs="Arial"/>
        </w:rPr>
      </w:pPr>
    </w:p>
    <w:p w14:paraId="42792B8B" w14:textId="77777777" w:rsidR="00400C71" w:rsidRDefault="00400C71">
      <w:pPr>
        <w:rPr>
          <w:rFonts w:cs="Arial"/>
        </w:rPr>
      </w:pPr>
    </w:p>
    <w:p w14:paraId="308773DD" w14:textId="77777777" w:rsidR="00400C71" w:rsidRDefault="00400C71">
      <w:pPr>
        <w:rPr>
          <w:rFonts w:cs="Arial"/>
        </w:rPr>
      </w:pPr>
    </w:p>
    <w:p w14:paraId="346D84F4" w14:textId="77777777" w:rsidR="00400C71" w:rsidRDefault="00400C71">
      <w:pPr>
        <w:rPr>
          <w:rFonts w:cs="Arial"/>
        </w:rPr>
      </w:pPr>
    </w:p>
    <w:p w14:paraId="516AAFED" w14:textId="77777777" w:rsidR="00400C71" w:rsidRDefault="00400C71">
      <w:pPr>
        <w:rPr>
          <w:rFonts w:cs="Arial"/>
        </w:rPr>
      </w:pPr>
    </w:p>
    <w:p w14:paraId="6A2AFCFF" w14:textId="77777777" w:rsidR="00400C71" w:rsidRDefault="00400C71">
      <w:pPr>
        <w:rPr>
          <w:rFonts w:cs="Arial"/>
        </w:rPr>
      </w:pPr>
    </w:p>
    <w:p w14:paraId="2F4A69CD" w14:textId="77777777" w:rsidR="00400C71" w:rsidRDefault="00400C71">
      <w:pPr>
        <w:rPr>
          <w:rFonts w:cs="Arial"/>
        </w:rPr>
      </w:pPr>
    </w:p>
    <w:p w14:paraId="5711E62F" w14:textId="77777777" w:rsidR="00400C71" w:rsidRDefault="00400C71">
      <w:pPr>
        <w:rPr>
          <w:rFonts w:cs="Arial"/>
        </w:rPr>
      </w:pPr>
    </w:p>
    <w:p w14:paraId="16AF638F" w14:textId="77777777" w:rsidR="00400C71" w:rsidRDefault="00400C71">
      <w:pPr>
        <w:rPr>
          <w:rFonts w:cs="Arial"/>
        </w:rPr>
      </w:pPr>
    </w:p>
    <w:p w14:paraId="2F37EAA7" w14:textId="77777777" w:rsidR="00400C71" w:rsidRDefault="00400C71">
      <w:pPr>
        <w:rPr>
          <w:rFonts w:cs="Arial"/>
        </w:rPr>
      </w:pPr>
    </w:p>
    <w:p w14:paraId="04954BE4" w14:textId="77777777" w:rsidR="00400C71" w:rsidRDefault="00400C71">
      <w:pPr>
        <w:rPr>
          <w:rFonts w:cs="Arial"/>
        </w:rPr>
      </w:pPr>
    </w:p>
    <w:p w14:paraId="35009E26" w14:textId="77777777" w:rsidR="00400C71" w:rsidRDefault="00400C71">
      <w:pPr>
        <w:rPr>
          <w:rFonts w:cs="Arial"/>
        </w:rPr>
      </w:pPr>
    </w:p>
    <w:p w14:paraId="25051FDC" w14:textId="77777777" w:rsidR="00400C71" w:rsidRDefault="00400C71">
      <w:pPr>
        <w:rPr>
          <w:rFonts w:cs="Arial"/>
        </w:rPr>
      </w:pPr>
    </w:p>
    <w:p w14:paraId="3C091036" w14:textId="77777777" w:rsidR="00400C71" w:rsidRDefault="00400C71">
      <w:pPr>
        <w:rPr>
          <w:rFonts w:cs="Arial"/>
        </w:rPr>
      </w:pPr>
    </w:p>
    <w:p w14:paraId="4EE3D467" w14:textId="77777777" w:rsidR="00400C71" w:rsidRDefault="00400C71">
      <w:pPr>
        <w:rPr>
          <w:rFonts w:cs="Arial"/>
        </w:rPr>
      </w:pPr>
    </w:p>
    <w:p w14:paraId="791F9D0F" w14:textId="77777777" w:rsidR="00400C71" w:rsidRDefault="00400C71">
      <w:pPr>
        <w:rPr>
          <w:rFonts w:cs="Arial"/>
        </w:rPr>
      </w:pPr>
    </w:p>
    <w:p w14:paraId="4332E98A" w14:textId="77777777" w:rsidR="00400C71" w:rsidRDefault="00400C71">
      <w:pPr>
        <w:rPr>
          <w:rFonts w:cs="Arial"/>
        </w:rPr>
      </w:pPr>
    </w:p>
    <w:p w14:paraId="224DE846" w14:textId="77777777" w:rsidR="00400C71" w:rsidRDefault="00400C71">
      <w:pPr>
        <w:rPr>
          <w:rFonts w:cs="Arial"/>
        </w:rPr>
      </w:pPr>
    </w:p>
    <w:p w14:paraId="73FA96BA" w14:textId="77777777" w:rsidR="00400C71" w:rsidRDefault="00400C71">
      <w:pPr>
        <w:rPr>
          <w:rFonts w:cs="Arial"/>
        </w:rPr>
      </w:pPr>
    </w:p>
    <w:p w14:paraId="054A9EB7" w14:textId="77777777" w:rsidR="00400C71" w:rsidRDefault="00400C71">
      <w:pPr>
        <w:rPr>
          <w:rFonts w:cs="Arial"/>
        </w:rPr>
      </w:pPr>
    </w:p>
    <w:p w14:paraId="101EBCB6" w14:textId="77777777" w:rsidR="00400C71" w:rsidRDefault="00400C71">
      <w:pPr>
        <w:rPr>
          <w:rFonts w:cs="Arial"/>
        </w:rPr>
      </w:pPr>
    </w:p>
    <w:p w14:paraId="041F6ECF" w14:textId="77777777" w:rsidR="00400C71" w:rsidRDefault="00400C71">
      <w:pPr>
        <w:rPr>
          <w:rFonts w:cs="Arial"/>
        </w:rPr>
      </w:pPr>
    </w:p>
    <w:sdt>
      <w:sdtPr>
        <w:rPr>
          <w:b w:val="0"/>
          <w:sz w:val="22"/>
          <w:lang w:eastAsia="en-US"/>
        </w:rPr>
        <w:id w:val="1768429130"/>
        <w:docPartObj>
          <w:docPartGallery w:val="Table of Contents"/>
          <w:docPartUnique/>
        </w:docPartObj>
      </w:sdtPr>
      <w:sdtEndPr>
        <w:rPr>
          <w:bCs/>
        </w:rPr>
      </w:sdtEndPr>
      <w:sdtContent>
        <w:p w14:paraId="451C8CA6" w14:textId="721F455A" w:rsidR="00E077CC" w:rsidRDefault="00E077CC">
          <w:pPr>
            <w:pStyle w:val="Overskriftforinnholdsfortegnelse"/>
          </w:pPr>
          <w:r>
            <w:t>Innhold</w:t>
          </w:r>
        </w:p>
        <w:p w14:paraId="2AD85501" w14:textId="6B15DC21" w:rsidR="00CC532A" w:rsidRDefault="00E077CC">
          <w:pPr>
            <w:pStyle w:val="INNH1"/>
            <w:tabs>
              <w:tab w:val="right" w:leader="dot" w:pos="9062"/>
            </w:tabs>
            <w:rPr>
              <w:rFonts w:asciiTheme="minorHAnsi" w:eastAsiaTheme="minorEastAsia" w:hAnsiTheme="minorHAnsi"/>
              <w:noProof/>
              <w:kern w:val="2"/>
              <w:lang w:eastAsia="nb-NO"/>
              <w14:ligatures w14:val="standardContextual"/>
            </w:rPr>
          </w:pPr>
          <w:r>
            <w:fldChar w:fldCharType="begin"/>
          </w:r>
          <w:r>
            <w:instrText xml:space="preserve"> TOC \o "1-3" \h \z \u </w:instrText>
          </w:r>
          <w:r>
            <w:fldChar w:fldCharType="separate"/>
          </w:r>
          <w:hyperlink w:anchor="_Toc159843096" w:history="1">
            <w:r w:rsidR="00CC532A" w:rsidRPr="00BC3B3E">
              <w:rPr>
                <w:rStyle w:val="Hyperkobling"/>
                <w:noProof/>
              </w:rPr>
              <w:t>Plan for kommunal helsemessig- og sosialberedskap, Helse og mestring Arendal kommune</w:t>
            </w:r>
            <w:r w:rsidR="00CC532A">
              <w:rPr>
                <w:noProof/>
                <w:webHidden/>
              </w:rPr>
              <w:tab/>
            </w:r>
            <w:r w:rsidR="00CC532A">
              <w:rPr>
                <w:noProof/>
                <w:webHidden/>
              </w:rPr>
              <w:fldChar w:fldCharType="begin"/>
            </w:r>
            <w:r w:rsidR="00CC532A">
              <w:rPr>
                <w:noProof/>
                <w:webHidden/>
              </w:rPr>
              <w:instrText xml:space="preserve"> PAGEREF _Toc159843096 \h </w:instrText>
            </w:r>
            <w:r w:rsidR="00CC532A">
              <w:rPr>
                <w:noProof/>
                <w:webHidden/>
              </w:rPr>
            </w:r>
            <w:r w:rsidR="00CC532A">
              <w:rPr>
                <w:noProof/>
                <w:webHidden/>
              </w:rPr>
              <w:fldChar w:fldCharType="separate"/>
            </w:r>
            <w:r w:rsidR="00CC532A">
              <w:rPr>
                <w:noProof/>
                <w:webHidden/>
              </w:rPr>
              <w:t>4</w:t>
            </w:r>
            <w:r w:rsidR="00CC532A">
              <w:rPr>
                <w:noProof/>
                <w:webHidden/>
              </w:rPr>
              <w:fldChar w:fldCharType="end"/>
            </w:r>
          </w:hyperlink>
        </w:p>
        <w:p w14:paraId="4841C46E" w14:textId="19D0E160" w:rsidR="00CC532A" w:rsidRDefault="00CC532A">
          <w:pPr>
            <w:pStyle w:val="INNH2"/>
            <w:tabs>
              <w:tab w:val="right" w:leader="dot" w:pos="9062"/>
            </w:tabs>
            <w:rPr>
              <w:rFonts w:asciiTheme="minorHAnsi" w:eastAsiaTheme="minorEastAsia" w:hAnsiTheme="minorHAnsi"/>
              <w:noProof/>
              <w:kern w:val="2"/>
              <w:lang w:eastAsia="nb-NO"/>
              <w14:ligatures w14:val="standardContextual"/>
            </w:rPr>
          </w:pPr>
          <w:hyperlink w:anchor="_Toc159843097" w:history="1">
            <w:r w:rsidRPr="00BC3B3E">
              <w:rPr>
                <w:rStyle w:val="Hyperkobling"/>
                <w:noProof/>
              </w:rPr>
              <w:t>1.0 Formål</w:t>
            </w:r>
            <w:r>
              <w:rPr>
                <w:noProof/>
                <w:webHidden/>
              </w:rPr>
              <w:tab/>
            </w:r>
            <w:r>
              <w:rPr>
                <w:noProof/>
                <w:webHidden/>
              </w:rPr>
              <w:fldChar w:fldCharType="begin"/>
            </w:r>
            <w:r>
              <w:rPr>
                <w:noProof/>
                <w:webHidden/>
              </w:rPr>
              <w:instrText xml:space="preserve"> PAGEREF _Toc159843097 \h </w:instrText>
            </w:r>
            <w:r>
              <w:rPr>
                <w:noProof/>
                <w:webHidden/>
              </w:rPr>
            </w:r>
            <w:r>
              <w:rPr>
                <w:noProof/>
                <w:webHidden/>
              </w:rPr>
              <w:fldChar w:fldCharType="separate"/>
            </w:r>
            <w:r>
              <w:rPr>
                <w:noProof/>
                <w:webHidden/>
              </w:rPr>
              <w:t>4</w:t>
            </w:r>
            <w:r>
              <w:rPr>
                <w:noProof/>
                <w:webHidden/>
              </w:rPr>
              <w:fldChar w:fldCharType="end"/>
            </w:r>
          </w:hyperlink>
        </w:p>
        <w:p w14:paraId="1E198B3A" w14:textId="269D07F1" w:rsidR="00CC532A" w:rsidRDefault="00CC532A">
          <w:pPr>
            <w:pStyle w:val="INNH2"/>
            <w:tabs>
              <w:tab w:val="right" w:leader="dot" w:pos="9062"/>
            </w:tabs>
            <w:rPr>
              <w:rFonts w:asciiTheme="minorHAnsi" w:eastAsiaTheme="minorEastAsia" w:hAnsiTheme="minorHAnsi"/>
              <w:noProof/>
              <w:kern w:val="2"/>
              <w:lang w:eastAsia="nb-NO"/>
              <w14:ligatures w14:val="standardContextual"/>
            </w:rPr>
          </w:pPr>
          <w:hyperlink w:anchor="_Toc159843098" w:history="1">
            <w:r w:rsidRPr="00BC3B3E">
              <w:rPr>
                <w:rStyle w:val="Hyperkobling"/>
                <w:noProof/>
              </w:rPr>
              <w:t>2.0 Lovgrunnlaget</w:t>
            </w:r>
            <w:r>
              <w:rPr>
                <w:noProof/>
                <w:webHidden/>
              </w:rPr>
              <w:tab/>
            </w:r>
            <w:r>
              <w:rPr>
                <w:noProof/>
                <w:webHidden/>
              </w:rPr>
              <w:fldChar w:fldCharType="begin"/>
            </w:r>
            <w:r>
              <w:rPr>
                <w:noProof/>
                <w:webHidden/>
              </w:rPr>
              <w:instrText xml:space="preserve"> PAGEREF _Toc159843098 \h </w:instrText>
            </w:r>
            <w:r>
              <w:rPr>
                <w:noProof/>
                <w:webHidden/>
              </w:rPr>
            </w:r>
            <w:r>
              <w:rPr>
                <w:noProof/>
                <w:webHidden/>
              </w:rPr>
              <w:fldChar w:fldCharType="separate"/>
            </w:r>
            <w:r>
              <w:rPr>
                <w:noProof/>
                <w:webHidden/>
              </w:rPr>
              <w:t>4</w:t>
            </w:r>
            <w:r>
              <w:rPr>
                <w:noProof/>
                <w:webHidden/>
              </w:rPr>
              <w:fldChar w:fldCharType="end"/>
            </w:r>
          </w:hyperlink>
        </w:p>
        <w:p w14:paraId="54FEECB0" w14:textId="2CC94052" w:rsidR="00CC532A" w:rsidRDefault="00CC532A">
          <w:pPr>
            <w:pStyle w:val="INNH2"/>
            <w:tabs>
              <w:tab w:val="right" w:leader="dot" w:pos="9062"/>
            </w:tabs>
            <w:rPr>
              <w:rFonts w:asciiTheme="minorHAnsi" w:eastAsiaTheme="minorEastAsia" w:hAnsiTheme="minorHAnsi"/>
              <w:noProof/>
              <w:kern w:val="2"/>
              <w:lang w:eastAsia="nb-NO"/>
              <w14:ligatures w14:val="standardContextual"/>
            </w:rPr>
          </w:pPr>
          <w:hyperlink w:anchor="_Toc159843099" w:history="1">
            <w:r w:rsidRPr="00BC3B3E">
              <w:rPr>
                <w:rStyle w:val="Hyperkobling"/>
                <w:noProof/>
              </w:rPr>
              <w:t>3.0 Kommunenes ansvar</w:t>
            </w:r>
            <w:r>
              <w:rPr>
                <w:noProof/>
                <w:webHidden/>
              </w:rPr>
              <w:tab/>
            </w:r>
            <w:r>
              <w:rPr>
                <w:noProof/>
                <w:webHidden/>
              </w:rPr>
              <w:fldChar w:fldCharType="begin"/>
            </w:r>
            <w:r>
              <w:rPr>
                <w:noProof/>
                <w:webHidden/>
              </w:rPr>
              <w:instrText xml:space="preserve"> PAGEREF _Toc159843099 \h </w:instrText>
            </w:r>
            <w:r>
              <w:rPr>
                <w:noProof/>
                <w:webHidden/>
              </w:rPr>
            </w:r>
            <w:r>
              <w:rPr>
                <w:noProof/>
                <w:webHidden/>
              </w:rPr>
              <w:fldChar w:fldCharType="separate"/>
            </w:r>
            <w:r>
              <w:rPr>
                <w:noProof/>
                <w:webHidden/>
              </w:rPr>
              <w:t>4</w:t>
            </w:r>
            <w:r>
              <w:rPr>
                <w:noProof/>
                <w:webHidden/>
              </w:rPr>
              <w:fldChar w:fldCharType="end"/>
            </w:r>
          </w:hyperlink>
        </w:p>
        <w:p w14:paraId="52CAF3C1" w14:textId="224D405E" w:rsidR="00CC532A" w:rsidRDefault="00CC532A">
          <w:pPr>
            <w:pStyle w:val="INNH2"/>
            <w:tabs>
              <w:tab w:val="right" w:leader="dot" w:pos="9062"/>
            </w:tabs>
            <w:rPr>
              <w:rFonts w:asciiTheme="minorHAnsi" w:eastAsiaTheme="minorEastAsia" w:hAnsiTheme="minorHAnsi"/>
              <w:noProof/>
              <w:kern w:val="2"/>
              <w:lang w:eastAsia="nb-NO"/>
              <w14:ligatures w14:val="standardContextual"/>
            </w:rPr>
          </w:pPr>
          <w:hyperlink w:anchor="_Toc159843100" w:history="1">
            <w:r w:rsidRPr="00BC3B3E">
              <w:rPr>
                <w:rStyle w:val="Hyperkobling"/>
                <w:noProof/>
              </w:rPr>
              <w:t>4.0 Prinsipper for helsemessig- og sosial beredskap</w:t>
            </w:r>
            <w:r>
              <w:rPr>
                <w:noProof/>
                <w:webHidden/>
              </w:rPr>
              <w:tab/>
            </w:r>
            <w:r>
              <w:rPr>
                <w:noProof/>
                <w:webHidden/>
              </w:rPr>
              <w:fldChar w:fldCharType="begin"/>
            </w:r>
            <w:r>
              <w:rPr>
                <w:noProof/>
                <w:webHidden/>
              </w:rPr>
              <w:instrText xml:space="preserve"> PAGEREF _Toc159843100 \h </w:instrText>
            </w:r>
            <w:r>
              <w:rPr>
                <w:noProof/>
                <w:webHidden/>
              </w:rPr>
            </w:r>
            <w:r>
              <w:rPr>
                <w:noProof/>
                <w:webHidden/>
              </w:rPr>
              <w:fldChar w:fldCharType="separate"/>
            </w:r>
            <w:r>
              <w:rPr>
                <w:noProof/>
                <w:webHidden/>
              </w:rPr>
              <w:t>5</w:t>
            </w:r>
            <w:r>
              <w:rPr>
                <w:noProof/>
                <w:webHidden/>
              </w:rPr>
              <w:fldChar w:fldCharType="end"/>
            </w:r>
          </w:hyperlink>
        </w:p>
        <w:p w14:paraId="4EF60875" w14:textId="5FDB2FD8" w:rsidR="00CC532A" w:rsidRDefault="00CC532A">
          <w:pPr>
            <w:pStyle w:val="INNH3"/>
            <w:tabs>
              <w:tab w:val="right" w:leader="dot" w:pos="9062"/>
            </w:tabs>
            <w:rPr>
              <w:rFonts w:asciiTheme="minorHAnsi" w:eastAsiaTheme="minorEastAsia" w:hAnsiTheme="minorHAnsi"/>
              <w:noProof/>
              <w:kern w:val="2"/>
              <w:lang w:eastAsia="nb-NO"/>
              <w14:ligatures w14:val="standardContextual"/>
            </w:rPr>
          </w:pPr>
          <w:hyperlink w:anchor="_Toc159843101" w:history="1">
            <w:r w:rsidRPr="00BC3B3E">
              <w:rPr>
                <w:rStyle w:val="Hyperkobling"/>
                <w:noProof/>
              </w:rPr>
              <w:t>4.1 Risiko- og sårbarhetsanalyser</w:t>
            </w:r>
            <w:r>
              <w:rPr>
                <w:noProof/>
                <w:webHidden/>
              </w:rPr>
              <w:tab/>
            </w:r>
            <w:r>
              <w:rPr>
                <w:noProof/>
                <w:webHidden/>
              </w:rPr>
              <w:fldChar w:fldCharType="begin"/>
            </w:r>
            <w:r>
              <w:rPr>
                <w:noProof/>
                <w:webHidden/>
              </w:rPr>
              <w:instrText xml:space="preserve"> PAGEREF _Toc159843101 \h </w:instrText>
            </w:r>
            <w:r>
              <w:rPr>
                <w:noProof/>
                <w:webHidden/>
              </w:rPr>
            </w:r>
            <w:r>
              <w:rPr>
                <w:noProof/>
                <w:webHidden/>
              </w:rPr>
              <w:fldChar w:fldCharType="separate"/>
            </w:r>
            <w:r>
              <w:rPr>
                <w:noProof/>
                <w:webHidden/>
              </w:rPr>
              <w:t>6</w:t>
            </w:r>
            <w:r>
              <w:rPr>
                <w:noProof/>
                <w:webHidden/>
              </w:rPr>
              <w:fldChar w:fldCharType="end"/>
            </w:r>
          </w:hyperlink>
        </w:p>
        <w:p w14:paraId="4FAF4612" w14:textId="757BA9A7" w:rsidR="00CC532A" w:rsidRDefault="00CC532A">
          <w:pPr>
            <w:pStyle w:val="INNH3"/>
            <w:tabs>
              <w:tab w:val="right" w:leader="dot" w:pos="9062"/>
            </w:tabs>
            <w:rPr>
              <w:rFonts w:asciiTheme="minorHAnsi" w:eastAsiaTheme="minorEastAsia" w:hAnsiTheme="minorHAnsi"/>
              <w:noProof/>
              <w:kern w:val="2"/>
              <w:lang w:eastAsia="nb-NO"/>
              <w14:ligatures w14:val="standardContextual"/>
            </w:rPr>
          </w:pPr>
          <w:hyperlink w:anchor="_Toc159843102" w:history="1">
            <w:r w:rsidRPr="00BC3B3E">
              <w:rPr>
                <w:rStyle w:val="Hyperkobling"/>
                <w:noProof/>
              </w:rPr>
              <w:t>4.2. Omfang</w:t>
            </w:r>
            <w:r>
              <w:rPr>
                <w:noProof/>
                <w:webHidden/>
              </w:rPr>
              <w:tab/>
            </w:r>
            <w:r>
              <w:rPr>
                <w:noProof/>
                <w:webHidden/>
              </w:rPr>
              <w:fldChar w:fldCharType="begin"/>
            </w:r>
            <w:r>
              <w:rPr>
                <w:noProof/>
                <w:webHidden/>
              </w:rPr>
              <w:instrText xml:space="preserve"> PAGEREF _Toc159843102 \h </w:instrText>
            </w:r>
            <w:r>
              <w:rPr>
                <w:noProof/>
                <w:webHidden/>
              </w:rPr>
            </w:r>
            <w:r>
              <w:rPr>
                <w:noProof/>
                <w:webHidden/>
              </w:rPr>
              <w:fldChar w:fldCharType="separate"/>
            </w:r>
            <w:r>
              <w:rPr>
                <w:noProof/>
                <w:webHidden/>
              </w:rPr>
              <w:t>6</w:t>
            </w:r>
            <w:r>
              <w:rPr>
                <w:noProof/>
                <w:webHidden/>
              </w:rPr>
              <w:fldChar w:fldCharType="end"/>
            </w:r>
          </w:hyperlink>
        </w:p>
        <w:p w14:paraId="12200B04" w14:textId="170DF81A" w:rsidR="00CC532A" w:rsidRDefault="00CC532A">
          <w:pPr>
            <w:pStyle w:val="INNH2"/>
            <w:tabs>
              <w:tab w:val="right" w:leader="dot" w:pos="9062"/>
            </w:tabs>
            <w:rPr>
              <w:rFonts w:asciiTheme="minorHAnsi" w:eastAsiaTheme="minorEastAsia" w:hAnsiTheme="minorHAnsi"/>
              <w:noProof/>
              <w:kern w:val="2"/>
              <w:lang w:eastAsia="nb-NO"/>
              <w14:ligatures w14:val="standardContextual"/>
            </w:rPr>
          </w:pPr>
          <w:hyperlink w:anchor="_Toc159843103" w:history="1">
            <w:r w:rsidRPr="00BC3B3E">
              <w:rPr>
                <w:rStyle w:val="Hyperkobling"/>
                <w:noProof/>
              </w:rPr>
              <w:t>5.0 Ansvar og roller</w:t>
            </w:r>
            <w:r>
              <w:rPr>
                <w:noProof/>
                <w:webHidden/>
              </w:rPr>
              <w:tab/>
            </w:r>
            <w:r>
              <w:rPr>
                <w:noProof/>
                <w:webHidden/>
              </w:rPr>
              <w:fldChar w:fldCharType="begin"/>
            </w:r>
            <w:r>
              <w:rPr>
                <w:noProof/>
                <w:webHidden/>
              </w:rPr>
              <w:instrText xml:space="preserve"> PAGEREF _Toc159843103 \h </w:instrText>
            </w:r>
            <w:r>
              <w:rPr>
                <w:noProof/>
                <w:webHidden/>
              </w:rPr>
            </w:r>
            <w:r>
              <w:rPr>
                <w:noProof/>
                <w:webHidden/>
              </w:rPr>
              <w:fldChar w:fldCharType="separate"/>
            </w:r>
            <w:r>
              <w:rPr>
                <w:noProof/>
                <w:webHidden/>
              </w:rPr>
              <w:t>7</w:t>
            </w:r>
            <w:r>
              <w:rPr>
                <w:noProof/>
                <w:webHidden/>
              </w:rPr>
              <w:fldChar w:fldCharType="end"/>
            </w:r>
          </w:hyperlink>
        </w:p>
        <w:p w14:paraId="72535032" w14:textId="123A93D8" w:rsidR="00CC532A" w:rsidRDefault="00CC532A">
          <w:pPr>
            <w:pStyle w:val="INNH2"/>
            <w:tabs>
              <w:tab w:val="right" w:leader="dot" w:pos="9062"/>
            </w:tabs>
            <w:rPr>
              <w:rFonts w:asciiTheme="minorHAnsi" w:eastAsiaTheme="minorEastAsia" w:hAnsiTheme="minorHAnsi"/>
              <w:noProof/>
              <w:kern w:val="2"/>
              <w:lang w:eastAsia="nb-NO"/>
              <w14:ligatures w14:val="standardContextual"/>
            </w:rPr>
          </w:pPr>
          <w:hyperlink w:anchor="_Toc159843104" w:history="1">
            <w:r w:rsidRPr="00BC3B3E">
              <w:rPr>
                <w:rStyle w:val="Hyperkobling"/>
                <w:noProof/>
              </w:rPr>
              <w:t>6.0 Samordning av planer</w:t>
            </w:r>
            <w:r>
              <w:rPr>
                <w:noProof/>
                <w:webHidden/>
              </w:rPr>
              <w:tab/>
            </w:r>
            <w:r>
              <w:rPr>
                <w:noProof/>
                <w:webHidden/>
              </w:rPr>
              <w:fldChar w:fldCharType="begin"/>
            </w:r>
            <w:r>
              <w:rPr>
                <w:noProof/>
                <w:webHidden/>
              </w:rPr>
              <w:instrText xml:space="preserve"> PAGEREF _Toc159843104 \h </w:instrText>
            </w:r>
            <w:r>
              <w:rPr>
                <w:noProof/>
                <w:webHidden/>
              </w:rPr>
            </w:r>
            <w:r>
              <w:rPr>
                <w:noProof/>
                <w:webHidden/>
              </w:rPr>
              <w:fldChar w:fldCharType="separate"/>
            </w:r>
            <w:r>
              <w:rPr>
                <w:noProof/>
                <w:webHidden/>
              </w:rPr>
              <w:t>7</w:t>
            </w:r>
            <w:r>
              <w:rPr>
                <w:noProof/>
                <w:webHidden/>
              </w:rPr>
              <w:fldChar w:fldCharType="end"/>
            </w:r>
          </w:hyperlink>
        </w:p>
        <w:p w14:paraId="013893C4" w14:textId="37BA2030" w:rsidR="00CC532A" w:rsidRDefault="00CC532A">
          <w:pPr>
            <w:pStyle w:val="INNH2"/>
            <w:tabs>
              <w:tab w:val="right" w:leader="dot" w:pos="9062"/>
            </w:tabs>
            <w:rPr>
              <w:rFonts w:asciiTheme="minorHAnsi" w:eastAsiaTheme="minorEastAsia" w:hAnsiTheme="minorHAnsi"/>
              <w:noProof/>
              <w:kern w:val="2"/>
              <w:lang w:eastAsia="nb-NO"/>
              <w14:ligatures w14:val="standardContextual"/>
            </w:rPr>
          </w:pPr>
          <w:hyperlink w:anchor="_Toc159843105" w:history="1">
            <w:r w:rsidRPr="00BC3B3E">
              <w:rPr>
                <w:rStyle w:val="Hyperkobling"/>
                <w:noProof/>
              </w:rPr>
              <w:t>Referanser</w:t>
            </w:r>
            <w:r>
              <w:rPr>
                <w:noProof/>
                <w:webHidden/>
              </w:rPr>
              <w:tab/>
            </w:r>
            <w:r>
              <w:rPr>
                <w:noProof/>
                <w:webHidden/>
              </w:rPr>
              <w:fldChar w:fldCharType="begin"/>
            </w:r>
            <w:r>
              <w:rPr>
                <w:noProof/>
                <w:webHidden/>
              </w:rPr>
              <w:instrText xml:space="preserve"> PAGEREF _Toc159843105 \h </w:instrText>
            </w:r>
            <w:r>
              <w:rPr>
                <w:noProof/>
                <w:webHidden/>
              </w:rPr>
            </w:r>
            <w:r>
              <w:rPr>
                <w:noProof/>
                <w:webHidden/>
              </w:rPr>
              <w:fldChar w:fldCharType="separate"/>
            </w:r>
            <w:r>
              <w:rPr>
                <w:noProof/>
                <w:webHidden/>
              </w:rPr>
              <w:t>7</w:t>
            </w:r>
            <w:r>
              <w:rPr>
                <w:noProof/>
                <w:webHidden/>
              </w:rPr>
              <w:fldChar w:fldCharType="end"/>
            </w:r>
          </w:hyperlink>
        </w:p>
        <w:p w14:paraId="734C8B93" w14:textId="72897495" w:rsidR="00E077CC" w:rsidRDefault="00E077CC">
          <w:r>
            <w:rPr>
              <w:b/>
              <w:bCs/>
            </w:rPr>
            <w:fldChar w:fldCharType="end"/>
          </w:r>
        </w:p>
      </w:sdtContent>
    </w:sdt>
    <w:p w14:paraId="62522234" w14:textId="77777777" w:rsidR="004826C6" w:rsidRDefault="004826C6"/>
    <w:p w14:paraId="03F711FD" w14:textId="77777777" w:rsidR="004826C6" w:rsidRDefault="004826C6"/>
    <w:p w14:paraId="3879DC5F" w14:textId="77777777" w:rsidR="004826C6" w:rsidRDefault="004826C6"/>
    <w:p w14:paraId="3607EA99" w14:textId="77777777" w:rsidR="004826C6" w:rsidRDefault="004826C6"/>
    <w:p w14:paraId="68BFD15C" w14:textId="77777777" w:rsidR="004826C6" w:rsidRDefault="004826C6"/>
    <w:p w14:paraId="21CFB833" w14:textId="77777777" w:rsidR="004826C6" w:rsidRDefault="004826C6"/>
    <w:p w14:paraId="38DA4715" w14:textId="77777777" w:rsidR="004826C6" w:rsidRDefault="004826C6"/>
    <w:p w14:paraId="28E5C034" w14:textId="77777777" w:rsidR="004826C6" w:rsidRDefault="004826C6"/>
    <w:p w14:paraId="110B60FD" w14:textId="77777777" w:rsidR="004826C6" w:rsidRDefault="004826C6"/>
    <w:p w14:paraId="7C947211" w14:textId="77777777" w:rsidR="004826C6" w:rsidRDefault="004826C6"/>
    <w:p w14:paraId="3AB76D0F" w14:textId="77777777" w:rsidR="00E077CC" w:rsidRDefault="00E077CC"/>
    <w:p w14:paraId="6F052ACB" w14:textId="77777777" w:rsidR="00E077CC" w:rsidRDefault="00E077CC"/>
    <w:p w14:paraId="3BB862BC" w14:textId="77777777" w:rsidR="00E077CC" w:rsidRDefault="00E077CC"/>
    <w:p w14:paraId="2F6FADBF" w14:textId="77777777" w:rsidR="00E077CC" w:rsidRDefault="00E077CC"/>
    <w:p w14:paraId="61E99641" w14:textId="77777777" w:rsidR="00E077CC" w:rsidRDefault="00E077CC"/>
    <w:p w14:paraId="0D9695A6" w14:textId="77777777" w:rsidR="00E077CC" w:rsidRDefault="00E077CC"/>
    <w:p w14:paraId="0E71C7BC" w14:textId="77777777" w:rsidR="00E077CC" w:rsidRDefault="00E077CC"/>
    <w:p w14:paraId="5D4BFDD9" w14:textId="77777777" w:rsidR="00E077CC" w:rsidRDefault="00E077CC"/>
    <w:p w14:paraId="53C08663" w14:textId="77777777" w:rsidR="00E077CC" w:rsidRDefault="00E077CC"/>
    <w:p w14:paraId="65E9042A" w14:textId="77777777" w:rsidR="004826C6" w:rsidRDefault="004826C6"/>
    <w:p w14:paraId="3B9F190B" w14:textId="77777777" w:rsidR="00E077CC" w:rsidRDefault="00E077CC" w:rsidP="00E077CC">
      <w:pPr>
        <w:pStyle w:val="Overskrift1"/>
      </w:pPr>
      <w:bookmarkStart w:id="0" w:name="_Toc159221593"/>
      <w:bookmarkStart w:id="1" w:name="_Toc159843096"/>
      <w:r>
        <w:lastRenderedPageBreak/>
        <w:t>Plan for kommunal helsemessig- og sosialberedskap, Helse og mestring Arendal kommune</w:t>
      </w:r>
      <w:bookmarkEnd w:id="0"/>
      <w:bookmarkEnd w:id="1"/>
    </w:p>
    <w:p w14:paraId="61909D13" w14:textId="77777777" w:rsidR="00E077CC" w:rsidRDefault="00E077CC" w:rsidP="00E077CC"/>
    <w:p w14:paraId="03E6D931" w14:textId="77777777" w:rsidR="00E077CC" w:rsidRPr="00DC6B27" w:rsidRDefault="00E077CC" w:rsidP="00E077CC">
      <w:pPr>
        <w:ind w:left="708"/>
        <w:rPr>
          <w:i/>
          <w:iCs/>
        </w:rPr>
      </w:pPr>
      <w:r w:rsidRPr="00DC6B27">
        <w:rPr>
          <w:i/>
          <w:iCs/>
        </w:rPr>
        <w:t>«Vi vet aldri når en uønsket hendelse rammer oss som samfunn, eller hva den uønskede hendelsen består av. Det vi imidlertid kan si med sikkerhet, er at uønskede hendelser vil skje, og at vi som samfunn vil bli utfordret. Å erkjenne dette</w:t>
      </w:r>
      <w:r>
        <w:rPr>
          <w:i/>
          <w:iCs/>
        </w:rPr>
        <w:t>,</w:t>
      </w:r>
      <w:r w:rsidRPr="00DC6B27">
        <w:rPr>
          <w:i/>
          <w:iCs/>
        </w:rPr>
        <w:t xml:space="preserve"> er en viktig forutsetning for et godt samfunnssikkerhetsarbeid»</w:t>
      </w:r>
    </w:p>
    <w:p w14:paraId="4A26E6DF" w14:textId="77777777" w:rsidR="00E077CC" w:rsidRDefault="00E077CC" w:rsidP="00E077CC">
      <w:r>
        <w:tab/>
      </w:r>
      <w:r>
        <w:tab/>
      </w:r>
      <w:r>
        <w:tab/>
      </w:r>
      <w:r>
        <w:tab/>
      </w:r>
      <w:r>
        <w:tab/>
      </w:r>
      <w:r>
        <w:tab/>
        <w:t>DSB: Veileder til helhetlig risiko- og sårbarhetsanalyse</w:t>
      </w:r>
    </w:p>
    <w:p w14:paraId="5173CA15" w14:textId="77777777" w:rsidR="00E077CC" w:rsidRDefault="00E077CC" w:rsidP="00E077CC"/>
    <w:p w14:paraId="621C75FF" w14:textId="77777777" w:rsidR="00E077CC" w:rsidRPr="00E077CC" w:rsidRDefault="00E077CC" w:rsidP="00E077CC">
      <w:pPr>
        <w:pStyle w:val="Overskrift2"/>
      </w:pPr>
      <w:bookmarkStart w:id="2" w:name="_Toc159221594"/>
      <w:bookmarkStart w:id="3" w:name="_Toc159843097"/>
      <w:r w:rsidRPr="00E077CC">
        <w:t>1.0 Formål</w:t>
      </w:r>
      <w:bookmarkEnd w:id="2"/>
      <w:bookmarkEnd w:id="3"/>
    </w:p>
    <w:p w14:paraId="78E7A6D4" w14:textId="77777777" w:rsidR="00E077CC" w:rsidRDefault="00E077CC" w:rsidP="00E077CC">
      <w:r>
        <w:t>Verne liv og helse, samt bidra til at alle som bor og oppholder seg i kommunen får nødvendig helsehjelp og sosiale tjenester også ved kriser og katastrofer.</w:t>
      </w:r>
    </w:p>
    <w:p w14:paraId="69F80222" w14:textId="77777777" w:rsidR="00E077CC" w:rsidRDefault="00E077CC" w:rsidP="00E077CC">
      <w:r>
        <w:t>«Plan for helsemessig- og sosial beredskap» skal rutinemessig holdes ajourført minst en gang hvert år. Større endringer i Arendal kommunes organisasjon, rammevilkår og øvrige forutsetninger skal også medføre at planen ajourføres utenom rutinene.</w:t>
      </w:r>
    </w:p>
    <w:p w14:paraId="6A76BA93" w14:textId="77777777" w:rsidR="00E077CC" w:rsidRDefault="00E077CC" w:rsidP="00E077CC">
      <w:r>
        <w:t>Mindre justeringer av ikke-prinsipiell karakter foretas administrativt. Større og prinsipielle endringer i plan initieres av kommunalsjef.</w:t>
      </w:r>
    </w:p>
    <w:p w14:paraId="67E08CA4" w14:textId="77777777" w:rsidR="00E077CC" w:rsidRDefault="00E077CC" w:rsidP="00E077CC">
      <w:r>
        <w:t xml:space="preserve">Når årlig revisjon medfører endringer i planen skal alle brukere av denne planen få tilsendt ny plan. Planen legges ut på kommunens hjemmeside. Forsiden skal revideres med ny dato ved årlig gjennomgang og ved endring i planene. </w:t>
      </w:r>
    </w:p>
    <w:p w14:paraId="2C80575B" w14:textId="77777777" w:rsidR="00E077CC" w:rsidRDefault="00E077CC" w:rsidP="00E077CC"/>
    <w:p w14:paraId="52A4077D" w14:textId="77777777" w:rsidR="00E077CC" w:rsidRPr="00601DB1" w:rsidRDefault="00E077CC" w:rsidP="00E077CC">
      <w:pPr>
        <w:pStyle w:val="Overskrift2"/>
      </w:pPr>
      <w:bookmarkStart w:id="4" w:name="_Toc159221595"/>
      <w:bookmarkStart w:id="5" w:name="_Toc159843098"/>
      <w:r w:rsidRPr="00601DB1">
        <w:t>2.0 Lovgrunnlaget</w:t>
      </w:r>
      <w:bookmarkEnd w:id="4"/>
      <w:bookmarkEnd w:id="5"/>
    </w:p>
    <w:p w14:paraId="79C0208C" w14:textId="77777777" w:rsidR="00E077CC" w:rsidRDefault="00E077CC" w:rsidP="00E077CC">
      <w:r>
        <w:t xml:space="preserve">Kravet til kommunal beredskapsplikt følger av Lov om helsemessig og sosial beredskap (helseberedskapsloven) </w:t>
      </w:r>
    </w:p>
    <w:p w14:paraId="5AAD8867" w14:textId="77777777" w:rsidR="00E077CC" w:rsidRDefault="00E077CC" w:rsidP="00E077CC">
      <w:r>
        <w:t>Forskrift om krav til beredskapsplanlegging og beredskapsarbeid mv. etter lov om helsemessig og sosial beredskap (2001)</w:t>
      </w:r>
      <w:r>
        <w:tab/>
      </w:r>
    </w:p>
    <w:p w14:paraId="4E56C6D6" w14:textId="77777777" w:rsidR="00E077CC" w:rsidRDefault="00E077CC" w:rsidP="00E077CC">
      <w:r>
        <w:t>Arbeidet reguleres også i følgende lovverk: se referanser</w:t>
      </w:r>
    </w:p>
    <w:p w14:paraId="7216DD66" w14:textId="77777777" w:rsidR="00E077CC" w:rsidRDefault="00E077CC" w:rsidP="00E077CC"/>
    <w:p w14:paraId="72389434" w14:textId="77777777" w:rsidR="00E077CC" w:rsidRPr="00601DB1" w:rsidRDefault="00E077CC" w:rsidP="00E077CC">
      <w:pPr>
        <w:pStyle w:val="Overskrift2"/>
      </w:pPr>
      <w:bookmarkStart w:id="6" w:name="_Toc159221596"/>
      <w:bookmarkStart w:id="7" w:name="_Toc159843099"/>
      <w:r w:rsidRPr="00601DB1">
        <w:t>3.0 Kommunenes ansvar</w:t>
      </w:r>
      <w:bookmarkEnd w:id="6"/>
      <w:bookmarkEnd w:id="7"/>
    </w:p>
    <w:p w14:paraId="7F9A7C5B" w14:textId="77777777" w:rsidR="00E077CC" w:rsidRDefault="00E077CC" w:rsidP="00E077CC">
      <w:r>
        <w:t>Kommunen har et lovpålagt ansvar for og en sentral rolle og oppgave innen forebygging, beredskapsplanlegging, krisehåndtering og normalisering. Kommunen må i situasjoner hvor hjelpebehovet er større enn tilgangen på ressurser, ha en plan for hvordan dette skal ivaretas beredskapsmessig samt sikre normalisering etter krisen.</w:t>
      </w:r>
    </w:p>
    <w:p w14:paraId="64A1BDCC" w14:textId="77777777" w:rsidR="00E077CC" w:rsidRDefault="00E077CC" w:rsidP="00E077CC">
      <w:r>
        <w:t>Sårbarheten i samfunnet er i endring, grunnet økt kompleksitet i samfunnet generelt, teknologisk utvikling og omfattende infrastruktur, organisatoriske endringer og effektiviseringspress, bemanningsreduksjon, fragmentering av offentlige tjenester ved. F.eks. konkurranseutsetting av offentlige oppgaver til kommersielle tjenester og livsstilsendringer.</w:t>
      </w:r>
    </w:p>
    <w:p w14:paraId="2BFB1600" w14:textId="77777777" w:rsidR="00E077CC" w:rsidRDefault="00E077CC" w:rsidP="00E077CC"/>
    <w:p w14:paraId="5A87BE23" w14:textId="77777777" w:rsidR="00E077CC" w:rsidRDefault="00E077CC" w:rsidP="00E077CC">
      <w:r>
        <w:lastRenderedPageBreak/>
        <w:t>Kommunen skal ha:</w:t>
      </w:r>
    </w:p>
    <w:p w14:paraId="24963123" w14:textId="77777777" w:rsidR="00E077CC" w:rsidRDefault="00E077CC" w:rsidP="00E077CC">
      <w:pPr>
        <w:pStyle w:val="Listeavsnitt"/>
        <w:numPr>
          <w:ilvl w:val="0"/>
          <w:numId w:val="1"/>
        </w:numPr>
      </w:pPr>
      <w:r>
        <w:t xml:space="preserve">ROS-analyser som omfatter uønskede hendelser innen områdene helse- og omsorgstjenester, miljørettet helsevern og smittevern </w:t>
      </w:r>
    </w:p>
    <w:p w14:paraId="30E7DF30" w14:textId="77777777" w:rsidR="00E077CC" w:rsidRDefault="00E077CC" w:rsidP="00E077CC">
      <w:pPr>
        <w:pStyle w:val="Listeavsnitt"/>
        <w:numPr>
          <w:ilvl w:val="0"/>
          <w:numId w:val="1"/>
        </w:numPr>
      </w:pPr>
      <w:r>
        <w:t xml:space="preserve">En helseberedskapsplan inkl. plan for miljørettet helsevern, som bygger på ROS-analyse </w:t>
      </w:r>
    </w:p>
    <w:p w14:paraId="4A69F540" w14:textId="77777777" w:rsidR="00E077CC" w:rsidRDefault="00E077CC" w:rsidP="00E077CC">
      <w:pPr>
        <w:pStyle w:val="Listeavsnitt"/>
        <w:numPr>
          <w:ilvl w:val="0"/>
          <w:numId w:val="1"/>
        </w:numPr>
      </w:pPr>
      <w:r>
        <w:t xml:space="preserve">En smittevernplan, herunder beredskapsplaner og tiltak, som bygger på ROS-analyse </w:t>
      </w:r>
    </w:p>
    <w:p w14:paraId="5DF276A8" w14:textId="77777777" w:rsidR="00E077CC" w:rsidRDefault="00E077CC" w:rsidP="00E077CC">
      <w:pPr>
        <w:pStyle w:val="Listeavsnitt"/>
      </w:pPr>
    </w:p>
    <w:p w14:paraId="39BF0624" w14:textId="77777777" w:rsidR="00E077CC" w:rsidRDefault="00E077CC" w:rsidP="00E077CC">
      <w:r>
        <w:t>I ekstraordinære situasjoner og kriser skal kommunen kunne:</w:t>
      </w:r>
    </w:p>
    <w:p w14:paraId="705B5743" w14:textId="77777777" w:rsidR="00E077CC" w:rsidRDefault="00E077CC" w:rsidP="00E077CC">
      <w:pPr>
        <w:pStyle w:val="Listeavsnitt"/>
        <w:numPr>
          <w:ilvl w:val="0"/>
          <w:numId w:val="3"/>
        </w:numPr>
      </w:pPr>
      <w:r>
        <w:t>Fremme helse og forebygge sykdom, skade og lyte</w:t>
      </w:r>
    </w:p>
    <w:p w14:paraId="7B2F8A6A" w14:textId="77777777" w:rsidR="00E077CC" w:rsidRDefault="00E077CC" w:rsidP="00E077CC">
      <w:pPr>
        <w:pStyle w:val="Listeavsnitt"/>
        <w:numPr>
          <w:ilvl w:val="0"/>
          <w:numId w:val="3"/>
        </w:numPr>
      </w:pPr>
      <w:r>
        <w:t>Forebygge og behandle sosiale problem</w:t>
      </w:r>
    </w:p>
    <w:p w14:paraId="69DE060E" w14:textId="77777777" w:rsidR="00E077CC" w:rsidRDefault="00E077CC" w:rsidP="00E077CC">
      <w:pPr>
        <w:pStyle w:val="Listeavsnitt"/>
        <w:numPr>
          <w:ilvl w:val="0"/>
          <w:numId w:val="3"/>
        </w:numPr>
      </w:pPr>
      <w:r>
        <w:t>Diagnostisere og behandle sykdom, skade og lyte</w:t>
      </w:r>
    </w:p>
    <w:p w14:paraId="059B498A" w14:textId="77777777" w:rsidR="00E077CC" w:rsidRDefault="00E077CC" w:rsidP="00E077CC">
      <w:pPr>
        <w:pStyle w:val="Listeavsnitt"/>
        <w:numPr>
          <w:ilvl w:val="0"/>
          <w:numId w:val="3"/>
        </w:numPr>
      </w:pPr>
      <w:r>
        <w:t>Gi pleie og omsorg i sykehjem eller bosteder med heldøgns pleie og omsorg i eget hjem</w:t>
      </w:r>
    </w:p>
    <w:p w14:paraId="3160EFAD" w14:textId="77777777" w:rsidR="00E077CC" w:rsidRDefault="00E077CC" w:rsidP="00E077CC">
      <w:pPr>
        <w:pStyle w:val="Listeavsnitt"/>
        <w:numPr>
          <w:ilvl w:val="0"/>
          <w:numId w:val="3"/>
        </w:numPr>
      </w:pPr>
      <w:r>
        <w:t>Gi hjelp ved ulykker og andre akutte situasjoner</w:t>
      </w:r>
    </w:p>
    <w:p w14:paraId="6ED790B1" w14:textId="77777777" w:rsidR="00E077CC" w:rsidRDefault="00E077CC" w:rsidP="00E077CC">
      <w:pPr>
        <w:pStyle w:val="Listeavsnitt"/>
        <w:ind w:left="0"/>
      </w:pPr>
    </w:p>
    <w:p w14:paraId="5ED6D620" w14:textId="77777777" w:rsidR="00E077CC" w:rsidRDefault="00E077CC" w:rsidP="00E077CC">
      <w:r>
        <w:t>Helsetjenesten vil kunne få store utfordringer i situasjoner hvor behovet for tjenester og organisering overskrider eksisterende kapasitet eller hvor deler av tjenesten er redusert. Eksempler på dette er:</w:t>
      </w:r>
    </w:p>
    <w:p w14:paraId="72E18554" w14:textId="77777777" w:rsidR="00E077CC" w:rsidRDefault="00E077CC" w:rsidP="00E077CC">
      <w:pPr>
        <w:pStyle w:val="Listeavsnitt"/>
        <w:numPr>
          <w:ilvl w:val="0"/>
          <w:numId w:val="2"/>
        </w:numPr>
      </w:pPr>
      <w:r>
        <w:t>Store ulykker, der kapasiteten i helsetjenesten blir overskredet</w:t>
      </w:r>
    </w:p>
    <w:p w14:paraId="50C4E372" w14:textId="77777777" w:rsidR="00E077CC" w:rsidRDefault="00E077CC" w:rsidP="00E077CC">
      <w:pPr>
        <w:pStyle w:val="Listeavsnitt"/>
        <w:numPr>
          <w:ilvl w:val="0"/>
          <w:numId w:val="2"/>
        </w:numPr>
      </w:pPr>
      <w:r>
        <w:t>Naturkatastrofer og konsekvenser av klimaendringer</w:t>
      </w:r>
    </w:p>
    <w:p w14:paraId="2C56770A" w14:textId="77777777" w:rsidR="00E077CC" w:rsidRDefault="00E077CC" w:rsidP="00E077CC">
      <w:pPr>
        <w:pStyle w:val="Listeavsnitt"/>
        <w:numPr>
          <w:ilvl w:val="0"/>
          <w:numId w:val="2"/>
        </w:numPr>
      </w:pPr>
      <w:r>
        <w:t>Alvorlige smittsomme sykdommer/pandemier</w:t>
      </w:r>
    </w:p>
    <w:p w14:paraId="0C218052" w14:textId="77777777" w:rsidR="00E077CC" w:rsidRDefault="00E077CC" w:rsidP="00E077CC">
      <w:pPr>
        <w:pStyle w:val="Listeavsnitt"/>
        <w:numPr>
          <w:ilvl w:val="0"/>
          <w:numId w:val="2"/>
        </w:numPr>
      </w:pPr>
      <w:r>
        <w:t xml:space="preserve">NBC-hendelser, eks. </w:t>
      </w:r>
      <w:proofErr w:type="spellStart"/>
      <w:r>
        <w:t>atomulykk</w:t>
      </w:r>
      <w:proofErr w:type="spellEnd"/>
    </w:p>
    <w:p w14:paraId="7C447A6A" w14:textId="77777777" w:rsidR="00E077CC" w:rsidRDefault="00E077CC" w:rsidP="00E077CC">
      <w:pPr>
        <w:pStyle w:val="Listeavsnitt"/>
        <w:numPr>
          <w:ilvl w:val="0"/>
          <w:numId w:val="2"/>
        </w:numPr>
      </w:pPr>
      <w:r>
        <w:t>Svikt i infrastruktur</w:t>
      </w:r>
    </w:p>
    <w:p w14:paraId="6A193049" w14:textId="77777777" w:rsidR="00E077CC" w:rsidRDefault="00E077CC" w:rsidP="00E077CC">
      <w:pPr>
        <w:pStyle w:val="Listeavsnitt"/>
        <w:numPr>
          <w:ilvl w:val="0"/>
          <w:numId w:val="2"/>
        </w:numPr>
      </w:pPr>
      <w:r>
        <w:t>Svikt i forsyning i helsemateriell og legemidler</w:t>
      </w:r>
    </w:p>
    <w:p w14:paraId="635E636B" w14:textId="77777777" w:rsidR="00E077CC" w:rsidRDefault="00E077CC" w:rsidP="00E077CC">
      <w:pPr>
        <w:pStyle w:val="Listeavsnitt"/>
        <w:numPr>
          <w:ilvl w:val="0"/>
          <w:numId w:val="2"/>
        </w:numPr>
      </w:pPr>
      <w:r>
        <w:t>Terrorhendelser med mange skadde</w:t>
      </w:r>
    </w:p>
    <w:p w14:paraId="3718E639" w14:textId="77777777" w:rsidR="00E077CC" w:rsidRDefault="00E077CC" w:rsidP="00E077CC">
      <w:pPr>
        <w:pStyle w:val="Listeavsnitt"/>
        <w:numPr>
          <w:ilvl w:val="0"/>
          <w:numId w:val="2"/>
        </w:numPr>
      </w:pPr>
      <w:r>
        <w:t>Krig</w:t>
      </w:r>
    </w:p>
    <w:p w14:paraId="5144F731" w14:textId="77777777" w:rsidR="00E077CC" w:rsidRDefault="00E077CC" w:rsidP="00E077CC">
      <w:r>
        <w:t>Det kommunale beredskapsarbeider skal organiseres med utgangspunkt i de nasjonale beredskapsprinsippene. Ansvar, nærhet, likhet og samvirke</w:t>
      </w:r>
    </w:p>
    <w:p w14:paraId="5DCBEE83" w14:textId="77777777" w:rsidR="00E077CC" w:rsidRDefault="00E077CC" w:rsidP="00E077CC"/>
    <w:p w14:paraId="7389FE04" w14:textId="77777777" w:rsidR="00E077CC" w:rsidRDefault="00E077CC" w:rsidP="00E077CC">
      <w:pPr>
        <w:pStyle w:val="Overskrift2"/>
      </w:pPr>
      <w:bookmarkStart w:id="8" w:name="_Toc159221597"/>
      <w:bookmarkStart w:id="9" w:name="_Toc159843100"/>
      <w:r>
        <w:t>4.0 Prinsipper for helsemessig- og sosial beredskap</w:t>
      </w:r>
      <w:bookmarkEnd w:id="8"/>
      <w:bookmarkEnd w:id="9"/>
    </w:p>
    <w:p w14:paraId="0FE2C4E9" w14:textId="77777777" w:rsidR="00E077CC" w:rsidRDefault="00E077CC" w:rsidP="00E077CC">
      <w:r>
        <w:t>Kommunens, virksomhetens, avdelingens tiltaksplaner skal bygge på utarbeidet ROS-analyse og bygges på de nasjonale beredskapsprinsippene</w:t>
      </w:r>
    </w:p>
    <w:p w14:paraId="09A8D007" w14:textId="77777777" w:rsidR="00E077CC" w:rsidRPr="005B22D6" w:rsidRDefault="00E077CC" w:rsidP="00E077CC">
      <w:pPr>
        <w:spacing w:line="240" w:lineRule="auto"/>
        <w:ind w:left="708"/>
        <w:rPr>
          <w:b/>
          <w:bCs/>
        </w:rPr>
      </w:pPr>
      <w:r w:rsidRPr="005B22D6">
        <w:rPr>
          <w:b/>
          <w:bCs/>
        </w:rPr>
        <w:t>1. Ansvarsprinsippet</w:t>
      </w:r>
    </w:p>
    <w:p w14:paraId="2C41448E" w14:textId="77777777" w:rsidR="00E077CC" w:rsidRDefault="00E077CC" w:rsidP="00E077CC">
      <w:pPr>
        <w:spacing w:line="240" w:lineRule="auto"/>
        <w:ind w:left="708"/>
      </w:pPr>
      <w:r w:rsidRPr="00CB7283">
        <w:t>Den organisasjon som har ansvar for et fagområde i en normalsituasjon, også har ansvaret for nødvendige beredskapsforberedelser og for å håndtere ekstraordinære hendelser på området. Ansvarlig instans må ta stilling til hva som er akseptabel risiko.</w:t>
      </w:r>
    </w:p>
    <w:p w14:paraId="5EEFD546" w14:textId="77777777" w:rsidR="00E077CC" w:rsidRPr="00CB7283" w:rsidRDefault="00E077CC" w:rsidP="00E077CC">
      <w:pPr>
        <w:pStyle w:val="Ingenmellomrom"/>
        <w:ind w:left="708"/>
      </w:pPr>
    </w:p>
    <w:p w14:paraId="31D5C888" w14:textId="77777777" w:rsidR="00E077CC" w:rsidRPr="005B22D6" w:rsidRDefault="00E077CC" w:rsidP="00E077CC">
      <w:pPr>
        <w:spacing w:line="240" w:lineRule="auto"/>
        <w:ind w:left="708"/>
        <w:rPr>
          <w:b/>
          <w:bCs/>
        </w:rPr>
      </w:pPr>
      <w:r w:rsidRPr="005B22D6">
        <w:rPr>
          <w:b/>
          <w:bCs/>
        </w:rPr>
        <w:t>2. Likhetsprinsippet</w:t>
      </w:r>
    </w:p>
    <w:p w14:paraId="717AC4AC" w14:textId="77777777" w:rsidR="00E077CC" w:rsidRDefault="00E077CC" w:rsidP="00E077CC">
      <w:pPr>
        <w:spacing w:line="240" w:lineRule="auto"/>
        <w:ind w:left="708"/>
      </w:pPr>
      <w:r w:rsidRPr="00CB7283">
        <w:t>Den organisasjon man opererer med under kriser, skal i utgangspunktet være mest mulig lik den organisasjon man har til daglig.</w:t>
      </w:r>
    </w:p>
    <w:p w14:paraId="0DD7EE54" w14:textId="77777777" w:rsidR="00E077CC" w:rsidRPr="00CB7283" w:rsidRDefault="00E077CC" w:rsidP="00E077CC">
      <w:pPr>
        <w:spacing w:line="240" w:lineRule="auto"/>
        <w:ind w:left="708"/>
      </w:pPr>
    </w:p>
    <w:p w14:paraId="2FDEB919" w14:textId="77777777" w:rsidR="00E077CC" w:rsidRPr="005B22D6" w:rsidRDefault="00E077CC" w:rsidP="00E077CC">
      <w:pPr>
        <w:spacing w:line="240" w:lineRule="auto"/>
        <w:ind w:left="708"/>
        <w:rPr>
          <w:b/>
          <w:bCs/>
        </w:rPr>
      </w:pPr>
      <w:r w:rsidRPr="005B22D6">
        <w:rPr>
          <w:b/>
          <w:bCs/>
        </w:rPr>
        <w:t>3. Nærhetsprinsippet</w:t>
      </w:r>
    </w:p>
    <w:p w14:paraId="0E6FD0D9" w14:textId="77777777" w:rsidR="00E077CC" w:rsidRDefault="00E077CC" w:rsidP="00E077CC">
      <w:pPr>
        <w:spacing w:line="240" w:lineRule="auto"/>
        <w:ind w:left="708"/>
      </w:pPr>
      <w:r w:rsidRPr="00CB7283">
        <w:t>Kriser skal organisatorisk håndteres på lavest mulig nivå. </w:t>
      </w:r>
    </w:p>
    <w:p w14:paraId="72ABC35C" w14:textId="77777777" w:rsidR="00E077CC" w:rsidRPr="00CB7283" w:rsidRDefault="00E077CC" w:rsidP="00E077CC">
      <w:pPr>
        <w:spacing w:line="240" w:lineRule="auto"/>
        <w:ind w:left="708"/>
      </w:pPr>
    </w:p>
    <w:p w14:paraId="427298E8" w14:textId="77777777" w:rsidR="00E077CC" w:rsidRPr="005B22D6" w:rsidRDefault="00E077CC" w:rsidP="00E077CC">
      <w:pPr>
        <w:spacing w:line="240" w:lineRule="auto"/>
        <w:ind w:left="708"/>
        <w:rPr>
          <w:b/>
          <w:bCs/>
        </w:rPr>
      </w:pPr>
      <w:r w:rsidRPr="005B22D6">
        <w:rPr>
          <w:b/>
          <w:bCs/>
        </w:rPr>
        <w:t>4. Samvirkeprinsippet</w:t>
      </w:r>
    </w:p>
    <w:p w14:paraId="4160D91E" w14:textId="77777777" w:rsidR="00E077CC" w:rsidRPr="00CB7283" w:rsidRDefault="00E077CC" w:rsidP="00E077CC">
      <w:pPr>
        <w:spacing w:line="240" w:lineRule="auto"/>
        <w:ind w:left="708"/>
        <w:rPr>
          <w:b/>
          <w:bCs/>
        </w:rPr>
      </w:pPr>
      <w:r w:rsidRPr="00CB7283">
        <w:t>Myndigheter, virksomheter og etater har et selvstendig ansvar for å sikre et best mulig samvirke med relevante aktører og virksomheter i arbeidet med forebygging, beredskap og krisehåndtering. </w:t>
      </w:r>
    </w:p>
    <w:p w14:paraId="3B762FC3" w14:textId="77777777" w:rsidR="00E077CC" w:rsidRDefault="00E077CC" w:rsidP="00E077CC"/>
    <w:p w14:paraId="401319D7" w14:textId="77777777" w:rsidR="00E077CC" w:rsidRDefault="00E077CC" w:rsidP="00E077CC">
      <w:pPr>
        <w:pStyle w:val="Overskrift3"/>
      </w:pPr>
      <w:bookmarkStart w:id="10" w:name="_Toc159221598"/>
      <w:bookmarkStart w:id="11" w:name="_Toc159843101"/>
      <w:r>
        <w:t>4.1 Risiko- og sårbarhetsanalyser</w:t>
      </w:r>
      <w:bookmarkEnd w:id="10"/>
      <w:bookmarkEnd w:id="11"/>
    </w:p>
    <w:p w14:paraId="37D32A51" w14:textId="77777777" w:rsidR="00E077CC" w:rsidRDefault="00E077CC" w:rsidP="00E077CC">
      <w:r>
        <w:t>Ros-analyse er starten på arbeidet med å lage en lokal forankret beredskapsplan, slik loven krever.</w:t>
      </w:r>
    </w:p>
    <w:p w14:paraId="3B0B3DC4" w14:textId="77777777" w:rsidR="00E077CC" w:rsidRDefault="00E077CC" w:rsidP="00E077CC">
      <w:r>
        <w:t>Den skal kunne gi en vurdering på hva som kan inntreffe i eller med virksomheten din. Altså; hva kan skje hos oss, som kan få betydning for det vi driver med?</w:t>
      </w:r>
    </w:p>
    <w:p w14:paraId="394D67F6" w14:textId="77777777" w:rsidR="00E077CC" w:rsidRDefault="00E077CC" w:rsidP="00E077CC">
      <w:r>
        <w:rPr>
          <w:noProof/>
        </w:rPr>
        <mc:AlternateContent>
          <mc:Choice Requires="wps">
            <w:drawing>
              <wp:anchor distT="0" distB="0" distL="114300" distR="114300" simplePos="0" relativeHeight="251659264" behindDoc="0" locked="0" layoutInCell="1" allowOverlap="1" wp14:anchorId="59C821CE" wp14:editId="6DC5B96B">
                <wp:simplePos x="0" y="0"/>
                <wp:positionH relativeFrom="column">
                  <wp:posOffset>3660985</wp:posOffset>
                </wp:positionH>
                <wp:positionV relativeFrom="paragraph">
                  <wp:posOffset>2957312</wp:posOffset>
                </wp:positionV>
                <wp:extent cx="2028825" cy="241222"/>
                <wp:effectExtent l="0" t="0" r="28575" b="26035"/>
                <wp:wrapNone/>
                <wp:docPr id="923534240" name="Tekstboks 1"/>
                <wp:cNvGraphicFramePr/>
                <a:graphic xmlns:a="http://schemas.openxmlformats.org/drawingml/2006/main">
                  <a:graphicData uri="http://schemas.microsoft.com/office/word/2010/wordprocessingShape">
                    <wps:wsp>
                      <wps:cNvSpPr txBox="1"/>
                      <wps:spPr>
                        <a:xfrm>
                          <a:off x="0" y="0"/>
                          <a:ext cx="2028825" cy="241222"/>
                        </a:xfrm>
                        <a:prstGeom prst="rect">
                          <a:avLst/>
                        </a:prstGeom>
                        <a:solidFill>
                          <a:schemeClr val="lt1"/>
                        </a:solidFill>
                        <a:ln w="6350">
                          <a:solidFill>
                            <a:prstClr val="black"/>
                          </a:solidFill>
                        </a:ln>
                      </wps:spPr>
                      <wps:txbx>
                        <w:txbxContent>
                          <w:p w14:paraId="6A1B7D34" w14:textId="77777777" w:rsidR="00E077CC" w:rsidRPr="00C33EC1" w:rsidRDefault="00E077CC" w:rsidP="00E077CC">
                            <w:pPr>
                              <w:rPr>
                                <w:i/>
                                <w:iCs/>
                                <w:sz w:val="18"/>
                                <w:szCs w:val="18"/>
                              </w:rPr>
                            </w:pPr>
                            <w:r>
                              <w:rPr>
                                <w:i/>
                                <w:iCs/>
                                <w:sz w:val="18"/>
                                <w:szCs w:val="18"/>
                              </w:rPr>
                              <w:t xml:space="preserve">      Bilde</w:t>
                            </w:r>
                            <w:r w:rsidRPr="00C33EC1">
                              <w:rPr>
                                <w:i/>
                                <w:iCs/>
                                <w:sz w:val="18"/>
                                <w:szCs w:val="18"/>
                              </w:rPr>
                              <w:t xml:space="preserve">: </w:t>
                            </w:r>
                            <w:r>
                              <w:rPr>
                                <w:i/>
                                <w:iCs/>
                                <w:sz w:val="18"/>
                                <w:szCs w:val="18"/>
                              </w:rPr>
                              <w:t xml:space="preserve">Fra </w:t>
                            </w:r>
                            <w:r w:rsidRPr="00C33EC1">
                              <w:rPr>
                                <w:i/>
                                <w:iCs/>
                                <w:sz w:val="18"/>
                                <w:szCs w:val="18"/>
                              </w:rPr>
                              <w:t>Statsforvalteren</w:t>
                            </w:r>
                            <w:r>
                              <w:rPr>
                                <w:i/>
                                <w:iCs/>
                                <w:sz w:val="18"/>
                                <w:szCs w:val="18"/>
                              </w:rPr>
                              <w:t xml:space="preserve"> </w:t>
                            </w:r>
                            <w:r w:rsidRPr="00C33EC1">
                              <w:rPr>
                                <w:i/>
                                <w:iCs/>
                                <w:sz w:val="18"/>
                                <w:szCs w:val="18"/>
                              </w:rPr>
                              <w:t>Innlandet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C821CE" id="_x0000_t202" coordsize="21600,21600" o:spt="202" path="m,l,21600r21600,l21600,xe">
                <v:stroke joinstyle="miter"/>
                <v:path gradientshapeok="t" o:connecttype="rect"/>
              </v:shapetype>
              <v:shape id="Tekstboks 1" o:spid="_x0000_s1026" type="#_x0000_t202" style="position:absolute;margin-left:288.25pt;margin-top:232.85pt;width:159.75pt;height:1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" fillcolor="white [3201]" strokeweight=".5pt">
                <v:textbox>
                  <w:txbxContent>
                    <w:p w14:paraId="6A1B7D34" w14:textId="77777777" w:rsidR="00E077CC" w:rsidRPr="00C33EC1" w:rsidRDefault="00E077CC" w:rsidP="00E077CC">
                      <w:pPr>
                        <w:rPr>
                          <w:i/>
                          <w:iCs/>
                          <w:sz w:val="18"/>
                          <w:szCs w:val="18"/>
                        </w:rPr>
                      </w:pPr>
                      <w:r>
                        <w:rPr>
                          <w:i/>
                          <w:iCs/>
                          <w:sz w:val="18"/>
                          <w:szCs w:val="18"/>
                        </w:rPr>
                        <w:t xml:space="preserve">      Bilde</w:t>
                      </w:r>
                      <w:r w:rsidRPr="00C33EC1">
                        <w:rPr>
                          <w:i/>
                          <w:iCs/>
                          <w:sz w:val="18"/>
                          <w:szCs w:val="18"/>
                        </w:rPr>
                        <w:t xml:space="preserve">: </w:t>
                      </w:r>
                      <w:r>
                        <w:rPr>
                          <w:i/>
                          <w:iCs/>
                          <w:sz w:val="18"/>
                          <w:szCs w:val="18"/>
                        </w:rPr>
                        <w:t xml:space="preserve">Fra </w:t>
                      </w:r>
                      <w:r w:rsidRPr="00C33EC1">
                        <w:rPr>
                          <w:i/>
                          <w:iCs/>
                          <w:sz w:val="18"/>
                          <w:szCs w:val="18"/>
                        </w:rPr>
                        <w:t>Statsforvalteren</w:t>
                      </w:r>
                      <w:r>
                        <w:rPr>
                          <w:i/>
                          <w:iCs/>
                          <w:sz w:val="18"/>
                          <w:szCs w:val="18"/>
                        </w:rPr>
                        <w:t xml:space="preserve"> </w:t>
                      </w:r>
                      <w:r w:rsidRPr="00C33EC1">
                        <w:rPr>
                          <w:i/>
                          <w:iCs/>
                          <w:sz w:val="18"/>
                          <w:szCs w:val="18"/>
                        </w:rPr>
                        <w:t>Innlandet</w:t>
                      </w:r>
                    </w:p>
                  </w:txbxContent>
                </v:textbox>
              </v:shape>
            </w:pict>
          </mc:Fallback>
        </mc:AlternateContent>
      </w:r>
      <w:r w:rsidRPr="00C33EC1">
        <w:rPr>
          <w:noProof/>
        </w:rPr>
        <w:drawing>
          <wp:inline distT="0" distB="0" distL="0" distR="0" wp14:anchorId="5567390D" wp14:editId="7404993C">
            <wp:extent cx="5760720" cy="3248660"/>
            <wp:effectExtent l="0" t="0" r="0" b="8890"/>
            <wp:docPr id="1414026311" name="Bilde 1" descr="Hentet fra: Statsforvalt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26311" name="Bilde 1" descr="Hentet fra: Statsforvalteren"/>
                    <pic:cNvPicPr/>
                  </pic:nvPicPr>
                  <pic:blipFill>
                    <a:blip r:embed="rId15"/>
                    <a:stretch>
                      <a:fillRect/>
                    </a:stretch>
                  </pic:blipFill>
                  <pic:spPr>
                    <a:xfrm>
                      <a:off x="0" y="0"/>
                      <a:ext cx="5760720" cy="3248660"/>
                    </a:xfrm>
                    <a:prstGeom prst="rect">
                      <a:avLst/>
                    </a:prstGeom>
                  </pic:spPr>
                </pic:pic>
              </a:graphicData>
            </a:graphic>
          </wp:inline>
        </w:drawing>
      </w:r>
    </w:p>
    <w:p w14:paraId="699A2773" w14:textId="77777777" w:rsidR="00E077CC" w:rsidRDefault="00E077CC" w:rsidP="00E077CC">
      <w:pPr>
        <w:pStyle w:val="Overskrift3"/>
      </w:pPr>
      <w:bookmarkStart w:id="12" w:name="_Toc159221599"/>
      <w:bookmarkStart w:id="13" w:name="_Toc159843102"/>
      <w:r>
        <w:t>4.2. Omfang</w:t>
      </w:r>
      <w:bookmarkEnd w:id="12"/>
      <w:bookmarkEnd w:id="13"/>
    </w:p>
    <w:p w14:paraId="59E853DF" w14:textId="77777777" w:rsidR="00E077CC" w:rsidRDefault="00E077CC" w:rsidP="00E077CC">
      <w:pPr>
        <w:pStyle w:val="Listeavsnitt"/>
        <w:numPr>
          <w:ilvl w:val="0"/>
          <w:numId w:val="5"/>
        </w:numPr>
      </w:pPr>
      <w:r>
        <w:t>Helse- og omsorgstjenester eller sosialtjenester som kommunen er ansvarlig for (f.eks. døgnbasert omsorg, hjemmebasert omsorg, legevakt osv.) Ref. helseberedskapsloven</w:t>
      </w:r>
    </w:p>
    <w:p w14:paraId="40E67DD5" w14:textId="77777777" w:rsidR="00E077CC" w:rsidRDefault="00E077CC" w:rsidP="00E077CC">
      <w:pPr>
        <w:pStyle w:val="Listeavsnitt"/>
        <w:numPr>
          <w:ilvl w:val="0"/>
          <w:numId w:val="5"/>
        </w:numPr>
      </w:pPr>
      <w:r>
        <w:t xml:space="preserve">Oppgaver etter folkehelseloven kap. 3 (faktorer i miljøet som direkte eller indirekte kan ha innvirkning på helsen) </w:t>
      </w:r>
    </w:p>
    <w:p w14:paraId="65763CD4" w14:textId="77777777" w:rsidR="00E077CC" w:rsidRDefault="00E077CC" w:rsidP="00E077CC">
      <w:r>
        <w:t xml:space="preserve">Beredskapen skal bygge på ROS-analyser (forskrift om krav til beredskapsplanlegging mv. § 3) </w:t>
      </w:r>
    </w:p>
    <w:p w14:paraId="040872CD" w14:textId="77777777" w:rsidR="00E077CC" w:rsidRDefault="00E077CC" w:rsidP="00E077CC">
      <w:r>
        <w:t>Skal inneholde prosedyrer for ressursdisponering og omlegging av drift som sikrer nødvendig tjenesteytelse ved redusert kapasitet i kommunen, eller ekstraordinær belastning på kommunen (forskrift om krav til beredskapsplanlegging mv. § 4.)</w:t>
      </w:r>
    </w:p>
    <w:p w14:paraId="5328D785" w14:textId="77777777" w:rsidR="00E077CC" w:rsidRDefault="00E077CC" w:rsidP="00E077CC"/>
    <w:p w14:paraId="60E0FA3B" w14:textId="77777777" w:rsidR="00E077CC" w:rsidRDefault="00E077CC" w:rsidP="00E077CC"/>
    <w:p w14:paraId="31EC9F5F" w14:textId="77777777" w:rsidR="00E077CC" w:rsidRDefault="00E077CC" w:rsidP="00E077CC"/>
    <w:p w14:paraId="5DAAD59A" w14:textId="77777777" w:rsidR="00E077CC" w:rsidRPr="00601DB1" w:rsidRDefault="00E077CC" w:rsidP="00E077CC">
      <w:pPr>
        <w:pStyle w:val="Overskrift2"/>
      </w:pPr>
      <w:bookmarkStart w:id="14" w:name="_Toc159221600"/>
      <w:bookmarkStart w:id="15" w:name="_Toc159843103"/>
      <w:r>
        <w:lastRenderedPageBreak/>
        <w:t>5</w:t>
      </w:r>
      <w:r w:rsidRPr="00601DB1">
        <w:t>.0 Ansvar og roller</w:t>
      </w:r>
      <w:bookmarkEnd w:id="14"/>
      <w:bookmarkEnd w:id="15"/>
    </w:p>
    <w:p w14:paraId="7DD169D4" w14:textId="77777777" w:rsidR="00E077CC" w:rsidRDefault="00E077CC" w:rsidP="00E077CC">
      <w:r>
        <w:t>Det formelle ansvaret bygger på eksisterende lederstruktur i Helse og mestring, Arendal kommune.</w:t>
      </w:r>
    </w:p>
    <w:p w14:paraId="65D5F801" w14:textId="77777777" w:rsidR="00E077CC" w:rsidRDefault="00E077CC" w:rsidP="00E077CC">
      <w:pPr>
        <w:pStyle w:val="Listeavsnitt"/>
        <w:numPr>
          <w:ilvl w:val="0"/>
          <w:numId w:val="4"/>
        </w:numPr>
      </w:pPr>
      <w:r>
        <w:t>Kommunalsjef er ansvarlig for helhetlig ros-analyse for Helse og mestring. Kommunalsjef er sektorens representant i kriseledelsen</w:t>
      </w:r>
    </w:p>
    <w:p w14:paraId="5C98204B" w14:textId="77777777" w:rsidR="00E077CC" w:rsidRDefault="00E077CC" w:rsidP="00E077CC">
      <w:pPr>
        <w:pStyle w:val="Listeavsnitt"/>
        <w:numPr>
          <w:ilvl w:val="0"/>
          <w:numId w:val="4"/>
        </w:numPr>
      </w:pPr>
      <w:r>
        <w:t>Enhetsleder er ansvarlig for å utarbeide ros-analyse for enheten, samt sikre utarbeidelse av overordnede tiltakskort for enheten</w:t>
      </w:r>
    </w:p>
    <w:p w14:paraId="531BC698" w14:textId="77777777" w:rsidR="00E077CC" w:rsidRDefault="00E077CC" w:rsidP="00E077CC">
      <w:pPr>
        <w:pStyle w:val="Listeavsnitt"/>
        <w:numPr>
          <w:ilvl w:val="0"/>
          <w:numId w:val="4"/>
        </w:numPr>
      </w:pPr>
      <w:r>
        <w:t>Virksomhetsleder er ansvarlig for ros-analyse på virksomhetsnivå, samt utarbeide lokale tiltakskort i egen virksomhet</w:t>
      </w:r>
    </w:p>
    <w:p w14:paraId="6B9E9DE4" w14:textId="77777777" w:rsidR="00E077CC" w:rsidRDefault="00E077CC" w:rsidP="00E077CC">
      <w:pPr>
        <w:pStyle w:val="Listeavsnitt"/>
        <w:numPr>
          <w:ilvl w:val="0"/>
          <w:numId w:val="4"/>
        </w:numPr>
      </w:pPr>
      <w:r>
        <w:t>Rådgiver stab er ansvarlig for å oppdatere varslingslister, basert på endringer på ledernivå</w:t>
      </w:r>
    </w:p>
    <w:p w14:paraId="3F1C2A84" w14:textId="77777777" w:rsidR="00E077CC" w:rsidRDefault="00E077CC" w:rsidP="00E077CC">
      <w:pPr>
        <w:pStyle w:val="Listeavsnitt"/>
        <w:numPr>
          <w:ilvl w:val="0"/>
          <w:numId w:val="4"/>
        </w:numPr>
      </w:pPr>
      <w:r>
        <w:t>Kommuneoverlege er ansvarlig for å utarbeide ros-analyser og utarbeide tiltakskort for miljørettet helsevern</w:t>
      </w:r>
    </w:p>
    <w:p w14:paraId="3697D901" w14:textId="77777777" w:rsidR="00E077CC" w:rsidRDefault="00E077CC" w:rsidP="00E077CC">
      <w:pPr>
        <w:pStyle w:val="Listeavsnitt"/>
        <w:numPr>
          <w:ilvl w:val="0"/>
          <w:numId w:val="4"/>
        </w:numPr>
      </w:pPr>
      <w:r>
        <w:t>Kommuneoverlege smittevern er ansvarlig for å utarbeide ros-analyser og tiltakskort for smittevern</w:t>
      </w:r>
    </w:p>
    <w:p w14:paraId="7A6CC70A" w14:textId="77777777" w:rsidR="00E077CC" w:rsidRDefault="00E077CC" w:rsidP="00E077CC">
      <w:pPr>
        <w:pStyle w:val="Listeavsnitt"/>
        <w:numPr>
          <w:ilvl w:val="0"/>
          <w:numId w:val="4"/>
        </w:numPr>
      </w:pPr>
      <w:r>
        <w:t xml:space="preserve">Alle ledere plikter å holde varslingslister oppdatert og videreformidle endringer i organisasjon og ledelse til rådgiver fagstab. Pt. Sendes disse til </w:t>
      </w:r>
      <w:hyperlink r:id="rId16" w:history="1">
        <w:r w:rsidRPr="004A02AC">
          <w:rPr>
            <w:rStyle w:val="Hyperkobling"/>
          </w:rPr>
          <w:t>heidi.helene.hamre@arendal.kommune.no</w:t>
        </w:r>
      </w:hyperlink>
      <w:r>
        <w:t xml:space="preserve"> </w:t>
      </w:r>
    </w:p>
    <w:p w14:paraId="3A1CB601" w14:textId="77777777" w:rsidR="00E077CC" w:rsidRDefault="00E077CC" w:rsidP="00E077CC">
      <w:pPr>
        <w:pStyle w:val="Listeavsnitt"/>
        <w:numPr>
          <w:ilvl w:val="0"/>
          <w:numId w:val="4"/>
        </w:numPr>
      </w:pPr>
      <w:r>
        <w:t>Støtte til gjennomføring av ROS-analyser fås ved henvendelse til rådgiver stab.</w:t>
      </w:r>
    </w:p>
    <w:p w14:paraId="7A7F2970" w14:textId="77777777" w:rsidR="00E077CC" w:rsidRDefault="00E077CC" w:rsidP="00E077CC">
      <w:r>
        <w:t>Kriseledelsens mandat omfattes ikke av denne veilederen, men er beskrevet i kommunens beredskapshåndbok.</w:t>
      </w:r>
    </w:p>
    <w:p w14:paraId="7B65AF29" w14:textId="77777777" w:rsidR="00E077CC" w:rsidRDefault="00E077CC" w:rsidP="00E077CC">
      <w:r>
        <w:t>ROS-analyser gjennomgås minimum hvert 4- år eller ved endringer som påvirker tjenesten direkte. eks. ved innføring av ny teknologi og eller strukturelle endringer.</w:t>
      </w:r>
    </w:p>
    <w:p w14:paraId="06FDB34E" w14:textId="77777777" w:rsidR="00E077CC" w:rsidRDefault="00E077CC" w:rsidP="00E077CC"/>
    <w:p w14:paraId="4DD4711B" w14:textId="77777777" w:rsidR="00E077CC" w:rsidRDefault="00E077CC" w:rsidP="00E077CC"/>
    <w:p w14:paraId="6A03F45E" w14:textId="77777777" w:rsidR="00E077CC" w:rsidRPr="00601DB1" w:rsidRDefault="00E077CC" w:rsidP="00E077CC">
      <w:pPr>
        <w:pStyle w:val="Overskrift2"/>
      </w:pPr>
      <w:bookmarkStart w:id="16" w:name="_Toc159221601"/>
      <w:bookmarkStart w:id="17" w:name="_Toc159843104"/>
      <w:r>
        <w:t>6</w:t>
      </w:r>
      <w:r w:rsidRPr="00601DB1">
        <w:t>.0 Samordning av planer</w:t>
      </w:r>
      <w:bookmarkEnd w:id="16"/>
      <w:bookmarkEnd w:id="17"/>
    </w:p>
    <w:p w14:paraId="34C2B901" w14:textId="77777777" w:rsidR="00E077CC" w:rsidRDefault="00E077CC" w:rsidP="00E077CC">
      <w:r>
        <w:t xml:space="preserve">Helseberedskapen må ses i sammenheng med det øvrige planverket i kommunen. </w:t>
      </w:r>
    </w:p>
    <w:p w14:paraId="2D4022B2" w14:textId="77777777" w:rsidR="00E077CC" w:rsidRDefault="00E077CC" w:rsidP="00E077CC">
      <w:r>
        <w:t xml:space="preserve">En systematisk og kritisk gjennomgang vil avdekke områder som er særlig utsatt for risiko eller svakheter. Ros-analysene må henge sammen, dvs. at ros-analysene må fange opp andre analyser som har direkte påvirkning på egne tjenester (andre enheter, f.eks. eiendom. Eks. </w:t>
      </w:r>
      <w:proofErr w:type="spellStart"/>
      <w:r>
        <w:t>måking</w:t>
      </w:r>
      <w:proofErr w:type="spellEnd"/>
      <w:r>
        <w:t xml:space="preserve"> av rømningsveier bør beskrives i plan for evakuering, men eiendom må ha eget tiltakskort for utførelsen)</w:t>
      </w:r>
    </w:p>
    <w:p w14:paraId="107FDD82" w14:textId="77777777" w:rsidR="00E077CC" w:rsidRDefault="00E077CC" w:rsidP="00E077CC"/>
    <w:p w14:paraId="14618BB6" w14:textId="77777777" w:rsidR="00E077CC" w:rsidRDefault="00E077CC" w:rsidP="00E077CC">
      <w:pPr>
        <w:pStyle w:val="Overskrift2"/>
      </w:pPr>
      <w:bookmarkStart w:id="18" w:name="_Toc159221602"/>
      <w:bookmarkStart w:id="19" w:name="_Toc159843105"/>
      <w:r>
        <w:t>Referanser</w:t>
      </w:r>
      <w:bookmarkEnd w:id="18"/>
      <w:bookmarkEnd w:id="19"/>
    </w:p>
    <w:p w14:paraId="7D398387" w14:textId="77777777" w:rsidR="00E077CC" w:rsidRPr="00EE3663" w:rsidRDefault="00E077CC" w:rsidP="00E077CC">
      <w:pPr>
        <w:rPr>
          <w:sz w:val="18"/>
          <w:szCs w:val="18"/>
        </w:rPr>
      </w:pPr>
      <w:r w:rsidRPr="00EE3663">
        <w:rPr>
          <w:sz w:val="18"/>
          <w:szCs w:val="18"/>
        </w:rPr>
        <w:t xml:space="preserve">Forskrift om ledelse og kvalitetsforbedring i helse- og omsorgstjenesten (2016) </w:t>
      </w:r>
      <w:hyperlink r:id="rId17" w:history="1">
        <w:r w:rsidRPr="00EE3663">
          <w:rPr>
            <w:rStyle w:val="Hyperkobling"/>
            <w:sz w:val="18"/>
            <w:szCs w:val="18"/>
          </w:rPr>
          <w:t>https://lovdata.no/dokument/LTI/forskrift/2016-10-28-1250</w:t>
        </w:r>
      </w:hyperlink>
      <w:r w:rsidRPr="00EE3663">
        <w:rPr>
          <w:sz w:val="18"/>
          <w:szCs w:val="18"/>
        </w:rPr>
        <w:tab/>
      </w:r>
    </w:p>
    <w:p w14:paraId="2277DE03" w14:textId="77777777" w:rsidR="00E077CC" w:rsidRPr="00EE3663" w:rsidRDefault="00E077CC" w:rsidP="00E077CC">
      <w:pPr>
        <w:rPr>
          <w:sz w:val="18"/>
          <w:szCs w:val="18"/>
        </w:rPr>
      </w:pPr>
      <w:r w:rsidRPr="00EE3663">
        <w:rPr>
          <w:sz w:val="18"/>
          <w:szCs w:val="18"/>
        </w:rPr>
        <w:t xml:space="preserve">Forskrift om miljørettet helsevern (2003) </w:t>
      </w:r>
      <w:hyperlink r:id="rId18" w:history="1">
        <w:r w:rsidRPr="00EE3663">
          <w:rPr>
            <w:rStyle w:val="Hyperkobling"/>
            <w:sz w:val="18"/>
            <w:szCs w:val="18"/>
          </w:rPr>
          <w:t>https://lovdata.no/dokument/SF/forskrift/2003-04-25-486</w:t>
        </w:r>
      </w:hyperlink>
      <w:r w:rsidRPr="00EE3663">
        <w:rPr>
          <w:sz w:val="18"/>
          <w:szCs w:val="18"/>
        </w:rPr>
        <w:t xml:space="preserve">Forskrift om krav til beredskapsplanlegging og beredskapsarbeid mv. etter lov om helsemessig og sosial beredskap (2001) </w:t>
      </w:r>
      <w:hyperlink r:id="rId19" w:history="1">
        <w:r w:rsidRPr="00EE3663">
          <w:rPr>
            <w:rStyle w:val="Hyperkobling"/>
            <w:sz w:val="18"/>
            <w:szCs w:val="18"/>
          </w:rPr>
          <w:t>https://lovdata.no/dokument/SF/forskrift/2001-07-23-881</w:t>
        </w:r>
      </w:hyperlink>
    </w:p>
    <w:p w14:paraId="6B8CD841" w14:textId="77777777" w:rsidR="00E077CC" w:rsidRPr="00EE3663" w:rsidRDefault="00E077CC" w:rsidP="00E077CC">
      <w:pPr>
        <w:rPr>
          <w:sz w:val="18"/>
          <w:szCs w:val="18"/>
        </w:rPr>
      </w:pPr>
      <w:r w:rsidRPr="00EE3663">
        <w:rPr>
          <w:sz w:val="18"/>
          <w:szCs w:val="18"/>
        </w:rPr>
        <w:t xml:space="preserve">Lov om folkehelsearbeid (folkehelseloven) (2011) </w:t>
      </w:r>
      <w:hyperlink r:id="rId20" w:history="1">
        <w:r w:rsidRPr="00EE3663">
          <w:rPr>
            <w:rStyle w:val="Hyperkobling"/>
            <w:sz w:val="18"/>
            <w:szCs w:val="18"/>
          </w:rPr>
          <w:t>https://lovdata.no/dokument/NL/lov/2011-06-24-29</w:t>
        </w:r>
      </w:hyperlink>
      <w:r w:rsidRPr="00EE3663">
        <w:rPr>
          <w:sz w:val="18"/>
          <w:szCs w:val="18"/>
        </w:rPr>
        <w:t xml:space="preserve">Lov om helsemessig og sosial beredskap (helseberedskapsloven) </w:t>
      </w:r>
      <w:hyperlink r:id="rId21" w:history="1">
        <w:r w:rsidRPr="00EE3663">
          <w:rPr>
            <w:rStyle w:val="Hyperkobling"/>
            <w:sz w:val="18"/>
            <w:szCs w:val="18"/>
          </w:rPr>
          <w:t>https://lovdata.no/dokument/NL/lov/2000-06-23-56</w:t>
        </w:r>
      </w:hyperlink>
      <w:r w:rsidRPr="00EE3663">
        <w:rPr>
          <w:sz w:val="18"/>
          <w:szCs w:val="18"/>
        </w:rPr>
        <w:tab/>
      </w:r>
    </w:p>
    <w:p w14:paraId="1551142D" w14:textId="77777777" w:rsidR="00E077CC" w:rsidRPr="00EE3663" w:rsidRDefault="00E077CC" w:rsidP="00E077CC">
      <w:pPr>
        <w:rPr>
          <w:sz w:val="18"/>
          <w:szCs w:val="18"/>
        </w:rPr>
      </w:pPr>
      <w:r w:rsidRPr="00EE3663">
        <w:rPr>
          <w:sz w:val="18"/>
          <w:szCs w:val="18"/>
        </w:rPr>
        <w:t xml:space="preserve">Lov om kommunale helse- og omsorgstjenester m.m. (helse- og omsorgstjenesteloven) (2011) </w:t>
      </w:r>
      <w:hyperlink r:id="rId22" w:history="1">
        <w:r w:rsidRPr="00EE3663">
          <w:rPr>
            <w:rStyle w:val="Hyperkobling"/>
            <w:sz w:val="18"/>
            <w:szCs w:val="18"/>
          </w:rPr>
          <w:t>https://lovdata.no/dokument/NL/lov/2011-06-24-30</w:t>
        </w:r>
      </w:hyperlink>
      <w:r w:rsidRPr="00EE3663">
        <w:rPr>
          <w:sz w:val="18"/>
          <w:szCs w:val="18"/>
        </w:rPr>
        <w:tab/>
      </w:r>
    </w:p>
    <w:p w14:paraId="28EDA2BD" w14:textId="366D112F" w:rsidR="00DF56DD" w:rsidRDefault="00E077CC" w:rsidP="00971D19">
      <w:r w:rsidRPr="00EE3663">
        <w:rPr>
          <w:sz w:val="18"/>
          <w:szCs w:val="18"/>
        </w:rPr>
        <w:t xml:space="preserve">Lov om vern mot smittsomme sykdommer (smittevernloven) (1994) </w:t>
      </w:r>
      <w:hyperlink r:id="rId23" w:history="1">
        <w:r w:rsidRPr="00EE3663">
          <w:rPr>
            <w:rStyle w:val="Hyperkobling"/>
            <w:sz w:val="18"/>
            <w:szCs w:val="18"/>
          </w:rPr>
          <w:t>https://lovdata.no/dokument/NL/lov/1994-08-05-55</w:t>
        </w:r>
      </w:hyperlink>
    </w:p>
    <w:sectPr w:rsidR="00DF56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le Bold">
    <w:altName w:val="Arial"/>
    <w:panose1 w:val="00000000000000000000"/>
    <w:charset w:val="00"/>
    <w:family w:val="roman"/>
    <w:notTrueType/>
    <w:pitch w:val="default"/>
  </w:font>
  <w:font w:name="Arialle">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077B81"/>
    <w:multiLevelType w:val="hybridMultilevel"/>
    <w:tmpl w:val="A8FAF8E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4B0C4259"/>
    <w:multiLevelType w:val="hybridMultilevel"/>
    <w:tmpl w:val="0D50F15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5268147D"/>
    <w:multiLevelType w:val="hybridMultilevel"/>
    <w:tmpl w:val="8D1E2AB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5DED0F77"/>
    <w:multiLevelType w:val="hybridMultilevel"/>
    <w:tmpl w:val="FC18BBEA"/>
    <w:lvl w:ilvl="0" w:tplc="373C613E">
      <w:start w:val="23"/>
      <w:numFmt w:val="bullet"/>
      <w:lvlText w:val="-"/>
      <w:lvlJc w:val="left"/>
      <w:pPr>
        <w:ind w:left="720" w:hanging="360"/>
      </w:pPr>
      <w:rPr>
        <w:rFonts w:ascii="Calibri" w:eastAsiaTheme="minorEastAsia"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65B22996"/>
    <w:multiLevelType w:val="hybridMultilevel"/>
    <w:tmpl w:val="2C865ED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07980460">
    <w:abstractNumId w:val="4"/>
  </w:num>
  <w:num w:numId="2" w16cid:durableId="644819508">
    <w:abstractNumId w:val="1"/>
  </w:num>
  <w:num w:numId="3" w16cid:durableId="1621379709">
    <w:abstractNumId w:val="3"/>
  </w:num>
  <w:num w:numId="4" w16cid:durableId="1659919478">
    <w:abstractNumId w:val="2"/>
  </w:num>
  <w:num w:numId="5" w16cid:durableId="114635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A1"/>
    <w:rsid w:val="001D3917"/>
    <w:rsid w:val="00225B24"/>
    <w:rsid w:val="002410B6"/>
    <w:rsid w:val="002D2807"/>
    <w:rsid w:val="00400C71"/>
    <w:rsid w:val="004215AF"/>
    <w:rsid w:val="004826C6"/>
    <w:rsid w:val="005308B7"/>
    <w:rsid w:val="00806D3E"/>
    <w:rsid w:val="00942118"/>
    <w:rsid w:val="00971D19"/>
    <w:rsid w:val="009D231E"/>
    <w:rsid w:val="00BD0D7B"/>
    <w:rsid w:val="00C044D8"/>
    <w:rsid w:val="00CC532A"/>
    <w:rsid w:val="00D34D69"/>
    <w:rsid w:val="00DD20D3"/>
    <w:rsid w:val="00DF56DD"/>
    <w:rsid w:val="00E077CC"/>
    <w:rsid w:val="00EB3AA1"/>
    <w:rsid w:val="00EB5B0D"/>
    <w:rsid w:val="00ED0FED"/>
    <w:rsid w:val="00ED578B"/>
    <w:rsid w:val="00F40B46"/>
    <w:rsid w:val="00F935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AB31"/>
  <w15:chartTrackingRefBased/>
  <w15:docId w15:val="{CD7DCAEA-6A76-45D9-974C-20A4B56E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6DD"/>
    <w:rPr>
      <w:rFonts w:ascii="Arial" w:hAnsi="Arial"/>
    </w:rPr>
  </w:style>
  <w:style w:type="paragraph" w:styleId="Overskrift1">
    <w:name w:val="heading 1"/>
    <w:basedOn w:val="Normal"/>
    <w:next w:val="Normal"/>
    <w:link w:val="Overskrift1Tegn"/>
    <w:uiPriority w:val="9"/>
    <w:qFormat/>
    <w:rsid w:val="009D231E"/>
    <w:pPr>
      <w:outlineLvl w:val="0"/>
    </w:pPr>
    <w:rPr>
      <w:b/>
      <w:sz w:val="32"/>
    </w:rPr>
  </w:style>
  <w:style w:type="paragraph" w:styleId="Overskrift2">
    <w:name w:val="heading 2"/>
    <w:basedOn w:val="Normal"/>
    <w:next w:val="Normal"/>
    <w:link w:val="Overskrift2Tegn"/>
    <w:uiPriority w:val="9"/>
    <w:unhideWhenUsed/>
    <w:qFormat/>
    <w:rsid w:val="00C044D8"/>
    <w:pPr>
      <w:keepNext/>
      <w:keepLines/>
      <w:spacing w:before="40" w:after="0"/>
      <w:outlineLvl w:val="1"/>
    </w:pPr>
    <w:rPr>
      <w:rFonts w:eastAsiaTheme="majorEastAsia" w:cstheme="majorBidi"/>
      <w:b/>
      <w:color w:val="000000" w:themeColor="text1"/>
      <w:sz w:val="26"/>
      <w:szCs w:val="26"/>
    </w:rPr>
  </w:style>
  <w:style w:type="paragraph" w:styleId="Overskrift3">
    <w:name w:val="heading 3"/>
    <w:basedOn w:val="Normal"/>
    <w:next w:val="Normal"/>
    <w:link w:val="Overskrift3Tegn"/>
    <w:uiPriority w:val="9"/>
    <w:unhideWhenUsed/>
    <w:qFormat/>
    <w:rsid w:val="00C044D8"/>
    <w:pPr>
      <w:keepNext/>
      <w:keepLines/>
      <w:spacing w:before="40" w:after="0"/>
      <w:outlineLvl w:val="2"/>
    </w:pPr>
    <w:rPr>
      <w:rFonts w:eastAsiaTheme="majorEastAsia" w:cstheme="majorBidi"/>
      <w:b/>
      <w:color w:val="000000" w:themeColor="text1"/>
      <w:sz w:val="24"/>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semiHidden/>
    <w:rsid w:val="00ED0FED"/>
    <w:rPr>
      <w:color w:val="808080"/>
    </w:rPr>
  </w:style>
  <w:style w:type="character" w:customStyle="1" w:styleId="Overskrift1Tegn">
    <w:name w:val="Overskrift 1 Tegn"/>
    <w:basedOn w:val="Standardskriftforavsnitt"/>
    <w:link w:val="Overskrift1"/>
    <w:uiPriority w:val="9"/>
    <w:rsid w:val="009D231E"/>
    <w:rPr>
      <w:rFonts w:ascii="Arial" w:hAnsi="Arial"/>
      <w:b/>
      <w:sz w:val="32"/>
    </w:rPr>
  </w:style>
  <w:style w:type="paragraph" w:styleId="Overskriftforinnholdsfortegnelse">
    <w:name w:val="TOC Heading"/>
    <w:basedOn w:val="Overskrift1"/>
    <w:next w:val="Normal"/>
    <w:uiPriority w:val="39"/>
    <w:unhideWhenUsed/>
    <w:qFormat/>
    <w:rsid w:val="004826C6"/>
    <w:pPr>
      <w:outlineLvl w:val="9"/>
    </w:pPr>
    <w:rPr>
      <w:lang w:eastAsia="nb-NO"/>
    </w:rPr>
  </w:style>
  <w:style w:type="character" w:customStyle="1" w:styleId="Overskrift2Tegn">
    <w:name w:val="Overskrift 2 Tegn"/>
    <w:basedOn w:val="Standardskriftforavsnitt"/>
    <w:link w:val="Overskrift2"/>
    <w:uiPriority w:val="9"/>
    <w:rsid w:val="00C044D8"/>
    <w:rPr>
      <w:rFonts w:ascii="Arial" w:eastAsiaTheme="majorEastAsia" w:hAnsi="Arial" w:cstheme="majorBidi"/>
      <w:b/>
      <w:color w:val="000000" w:themeColor="text1"/>
      <w:sz w:val="26"/>
      <w:szCs w:val="26"/>
    </w:rPr>
  </w:style>
  <w:style w:type="character" w:customStyle="1" w:styleId="Overskrift3Tegn">
    <w:name w:val="Overskrift 3 Tegn"/>
    <w:basedOn w:val="Standardskriftforavsnitt"/>
    <w:link w:val="Overskrift3"/>
    <w:uiPriority w:val="9"/>
    <w:rsid w:val="00C044D8"/>
    <w:rPr>
      <w:rFonts w:ascii="Arial" w:eastAsiaTheme="majorEastAsia" w:hAnsi="Arial" w:cstheme="majorBidi"/>
      <w:b/>
      <w:color w:val="000000" w:themeColor="text1"/>
      <w:sz w:val="24"/>
      <w:szCs w:val="24"/>
    </w:rPr>
  </w:style>
  <w:style w:type="paragraph" w:styleId="INNH1">
    <w:name w:val="toc 1"/>
    <w:basedOn w:val="Normal"/>
    <w:next w:val="Normal"/>
    <w:autoRedefine/>
    <w:uiPriority w:val="39"/>
    <w:unhideWhenUsed/>
    <w:rsid w:val="005308B7"/>
    <w:pPr>
      <w:spacing w:after="100"/>
    </w:pPr>
  </w:style>
  <w:style w:type="paragraph" w:styleId="INNH2">
    <w:name w:val="toc 2"/>
    <w:basedOn w:val="Normal"/>
    <w:next w:val="Normal"/>
    <w:autoRedefine/>
    <w:uiPriority w:val="39"/>
    <w:unhideWhenUsed/>
    <w:rsid w:val="005308B7"/>
    <w:pPr>
      <w:spacing w:after="100"/>
      <w:ind w:left="220"/>
    </w:pPr>
  </w:style>
  <w:style w:type="paragraph" w:styleId="INNH3">
    <w:name w:val="toc 3"/>
    <w:basedOn w:val="Normal"/>
    <w:next w:val="Normal"/>
    <w:autoRedefine/>
    <w:uiPriority w:val="39"/>
    <w:unhideWhenUsed/>
    <w:rsid w:val="005308B7"/>
    <w:pPr>
      <w:spacing w:after="100"/>
      <w:ind w:left="440"/>
    </w:pPr>
  </w:style>
  <w:style w:type="character" w:styleId="Hyperkobling">
    <w:name w:val="Hyperlink"/>
    <w:basedOn w:val="Standardskriftforavsnitt"/>
    <w:uiPriority w:val="99"/>
    <w:unhideWhenUsed/>
    <w:rsid w:val="005308B7"/>
    <w:rPr>
      <w:color w:val="0563C1" w:themeColor="hyperlink"/>
      <w:u w:val="single"/>
    </w:rPr>
  </w:style>
  <w:style w:type="paragraph" w:styleId="Ingenmellomrom">
    <w:name w:val="No Spacing"/>
    <w:link w:val="IngenmellomromTegn"/>
    <w:uiPriority w:val="1"/>
    <w:qFormat/>
    <w:rsid w:val="00C044D8"/>
    <w:pPr>
      <w:spacing w:after="0" w:line="240" w:lineRule="auto"/>
    </w:pPr>
    <w:rPr>
      <w:rFonts w:ascii="Arial" w:hAnsi="Arial"/>
      <w:b/>
      <w:sz w:val="28"/>
    </w:rPr>
  </w:style>
  <w:style w:type="paragraph" w:styleId="Listeavsnitt">
    <w:name w:val="List Paragraph"/>
    <w:basedOn w:val="Normal"/>
    <w:uiPriority w:val="34"/>
    <w:qFormat/>
    <w:rsid w:val="00E077CC"/>
    <w:pPr>
      <w:ind w:left="720"/>
      <w:contextualSpacing/>
    </w:pPr>
    <w:rPr>
      <w:rFonts w:asciiTheme="minorHAnsi" w:hAnsiTheme="minorHAnsi"/>
      <w:kern w:val="2"/>
      <w14:ligatures w14:val="standardContextual"/>
    </w:rPr>
  </w:style>
  <w:style w:type="character" w:customStyle="1" w:styleId="IngenmellomromTegn">
    <w:name w:val="Ingen mellomrom Tegn"/>
    <w:basedOn w:val="Standardskriftforavsnitt"/>
    <w:link w:val="Ingenmellomrom"/>
    <w:uiPriority w:val="1"/>
    <w:rsid w:val="00E077CC"/>
    <w:rPr>
      <w:rFonts w:ascii="Arial"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lovdata.no/dokument/SF/forskrift/2003-04-25-486" TargetMode="External"/><Relationship Id="rId3" Type="http://schemas.openxmlformats.org/officeDocument/2006/relationships/customXml" Target="../customXml/item3.xml"/><Relationship Id="rId21" Type="http://schemas.openxmlformats.org/officeDocument/2006/relationships/hyperlink" Target="https://lovdata.no/dokument/NL/lov/2000-06-23-56"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lovdata.no/dokument/LTI/forskrift/2016-10-28-125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eidi.helene.hamre@arendal.kommune.no" TargetMode="External"/><Relationship Id="rId20" Type="http://schemas.openxmlformats.org/officeDocument/2006/relationships/hyperlink" Target="https://lovdata.no/dokument/NL/lov/2011-06-24-2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lovdata.no/dokument/NL/lov/1994-08-05-55" TargetMode="External"/><Relationship Id="rId10" Type="http://schemas.openxmlformats.org/officeDocument/2006/relationships/image" Target="media/image2.jpeg"/><Relationship Id="rId19" Type="http://schemas.openxmlformats.org/officeDocument/2006/relationships/hyperlink" Target="https://lovdata.no/dokument/SF/forskrift/2001-07-23-881"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lovdata.no/dokument/NL/lov/2011-06-24-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0372\Downloads\Rapportmal%20-%20Arendal%20kommune.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0BD2EED66613C4B93E5D1428C9FD965" ma:contentTypeVersion="7" ma:contentTypeDescription="Opprett et nytt dokument." ma:contentTypeScope="" ma:versionID="af1af9fbc0938c704d1e176480a6fb32">
  <xsd:schema xmlns:xsd="http://www.w3.org/2001/XMLSchema" xmlns:xs="http://www.w3.org/2001/XMLSchema" xmlns:p="http://schemas.microsoft.com/office/2006/metadata/properties" xmlns:ns2="04c7a373-0528-4565-bb8c-6d75b898e006" targetNamespace="http://schemas.microsoft.com/office/2006/metadata/properties" ma:root="true" ma:fieldsID="db6d82f8d7a106feb6c2a8afa6261116" ns2:_="">
    <xsd:import namespace="04c7a373-0528-4565-bb8c-6d75b898e0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7a373-0528-4565-bb8c-6d75b898e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29EB8B-A0D2-45C2-B57E-ECC355603CC9}">
  <ds:schemaRefs>
    <ds:schemaRef ds:uri="http://schemas.openxmlformats.org/officeDocument/2006/bibliography"/>
  </ds:schemaRefs>
</ds:datastoreItem>
</file>

<file path=customXml/itemProps2.xml><?xml version="1.0" encoding="utf-8"?>
<ds:datastoreItem xmlns:ds="http://schemas.openxmlformats.org/officeDocument/2006/customXml" ds:itemID="{329F37D7-32DB-4E41-A58B-A6E1A125DBF2}">
  <ds:schemaRefs>
    <ds:schemaRef ds:uri="http://schemas.microsoft.com/office/2006/metadata/properties"/>
    <ds:schemaRef ds:uri="http://schemas.microsoft.com/office/infopath/2007/PartnerControls"/>
    <ds:schemaRef ds:uri="21ab5e88-907e-4465-bab2-36e626dfa47f"/>
    <ds:schemaRef ds:uri="94e1aaff-03e8-4d40-9497-ae7a19d69397"/>
  </ds:schemaRefs>
</ds:datastoreItem>
</file>

<file path=customXml/itemProps3.xml><?xml version="1.0" encoding="utf-8"?>
<ds:datastoreItem xmlns:ds="http://schemas.openxmlformats.org/officeDocument/2006/customXml" ds:itemID="{31E9258D-242A-424C-B99E-DCDA7F7AF6D9}"/>
</file>

<file path=customXml/itemProps4.xml><?xml version="1.0" encoding="utf-8"?>
<ds:datastoreItem xmlns:ds="http://schemas.openxmlformats.org/officeDocument/2006/customXml" ds:itemID="{26F8182F-1C15-4251-96E5-6B1A586762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Rapportmal - Arendal kommune</Template>
  <TotalTime>7</TotalTime>
  <Pages>7</Pages>
  <Words>1546</Words>
  <Characters>8198</Characters>
  <Application>Microsoft Office Word</Application>
  <DocSecurity>0</DocSecurity>
  <Lines>68</Lines>
  <Paragraphs>19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Hamre, Heidi Helene Stykket</dc:creator>
  <cp:keywords/>
  <dc:description/>
  <cp:lastModifiedBy>Heidi Helene Stykket Hamre</cp:lastModifiedBy>
  <cp:revision>4</cp:revision>
  <dcterms:created xsi:type="dcterms:W3CDTF">2024-02-22T08:50:00Z</dcterms:created>
  <dcterms:modified xsi:type="dcterms:W3CDTF">2024-02-26T11:33:00Z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0x010100F0BD2EED66613C4B93E5D1428C9FD965</vt:lpwstr>
  </property>
</Properties>
</file>